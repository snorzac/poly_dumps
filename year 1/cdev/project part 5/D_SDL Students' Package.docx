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321147149" w:displacedByCustomXml="next"/>
    <w:bookmarkStart w:id="1" w:name="_Toc318188227" w:displacedByCustomXml="next"/>
    <w:bookmarkStart w:id="2" w:name="_Toc318188327" w:displacedByCustomXml="next"/>
    <w:bookmarkStart w:id="3" w:name="_Toc318189312" w:displacedByCustomXml="next"/>
    <w:bookmarkStart w:id="4" w:name="_Toc321147011" w:displacedByCustomXml="next"/>
    <w:sdt>
      <w:sdtPr>
        <w:rPr>
          <w:color w:val="595959" w:themeColor="text1" w:themeTint="A6"/>
          <w:sz w:val="24"/>
        </w:rPr>
        <w:id w:val="-1290352585"/>
        <w:docPartObj>
          <w:docPartGallery w:val="Cover Pages"/>
          <w:docPartUnique/>
        </w:docPartObj>
      </w:sdtPr>
      <w:sdtEndPr>
        <w:rPr>
          <w:color w:val="00A0B8" w:themeColor="accent1"/>
          <w:sz w:val="30"/>
        </w:rPr>
      </w:sdtEndPr>
      <w:sdtContent>
        <w:p w14:paraId="53D26ED0" w14:textId="2944F49D" w:rsidR="00054496" w:rsidRPr="00030D09" w:rsidRDefault="003806E6" w:rsidP="000E17C1">
          <w:pPr>
            <w:pStyle w:val="Heading1"/>
            <w:rPr>
              <w:rFonts w:eastAsiaTheme="minorHAnsi"/>
              <w:sz w:val="24"/>
            </w:rPr>
          </w:pPr>
          <w:r>
            <w:rPr>
              <w:noProof/>
              <w:lang w:val="en-SG"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0" wp14:anchorId="53D27037" wp14:editId="53D27038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3943350" cy="265176"/>
                    <wp:effectExtent l="0" t="0" r="7620" b="0"/>
                    <wp:wrapSquare wrapText="bothSides"/>
                    <wp:docPr id="20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2651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D27050" w14:textId="77777777" w:rsidR="002163EE" w:rsidRDefault="001E4B0A">
                                <w:pPr>
                                  <w:pStyle w:val="ContactInfo"/>
                                </w:pPr>
                                <w:sdt>
                                  <w:sdtPr>
                                    <w:alias w:val="Name"/>
                                    <w:tag w:val=""/>
                                    <w:id w:val="-1905217082"/>
                                    <w:placeholder>
                                      <w:docPart w:val="25C8C64EDB6143DBB1CDEE799A6D73A8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54496">
                                      <w:rPr>
                                        <w:lang w:val="en-SG"/>
                                      </w:rPr>
                                      <w:t>Learning Academy</w:t>
                                    </w:r>
                                  </w:sdtContent>
                                </w:sdt>
                                <w:r w:rsidR="00F7644A">
                                  <w:t xml:space="preserve"> | </w:t>
                                </w:r>
                                <w:sdt>
                                  <w:sdtPr>
                                    <w:alias w:val="Course Title"/>
                                    <w:tag w:val=""/>
                                    <w:id w:val="1522356915"/>
                                    <w:placeholder>
                                      <w:docPart w:val="8839EA2E018D4E39BC99ACC0DF6534B5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D5C7B">
                                      <w:t>D-SDL</w:t>
                                    </w:r>
                                  </w:sdtContent>
                                </w:sdt>
                                <w:r w:rsidR="00F7644A">
                                  <w:t xml:space="preserve"> | </w:t>
                                </w:r>
                                <w:sdt>
                                  <w:sdtPr>
                                    <w:alias w:val="Date"/>
                                    <w:tag w:val=""/>
                                    <w:id w:val="-439303664"/>
                                    <w:placeholder>
                                      <w:docPart w:val="F10E8FF324F1498693B81FC6297D3ED1"/>
                                    </w:placeholder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16-05-31T00:00:00Z">
                                      <w:dateFormat w:val="MMMM d, 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D97117">
                                      <w:t>May 31, 2016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D2703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6" type="#_x0000_t202" style="position:absolute;margin-left:0;margin-top:0;width:310.5pt;height:20.9pt;z-index:251660288;visibility:visible;mso-wrap-style:square;mso-width-percent:95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9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" o:allowoverlap="f" filled="f" stroked="f" strokeweight=".5pt">
                    <v:textbox style="mso-fit-shape-to-text:t" inset="0,,0">
                      <w:txbxContent>
                        <w:p w14:paraId="53D27050" w14:textId="77777777" w:rsidR="002163EE" w:rsidRDefault="00DB6962">
                          <w:pPr>
                            <w:pStyle w:val="ContactInfo"/>
                          </w:pPr>
                          <w:sdt>
                            <w:sdtPr>
                              <w:alias w:val="Name"/>
                              <w:tag w:val=""/>
                              <w:id w:val="-1905217082"/>
                              <w:placeholder>
                                <w:docPart w:val="25C8C64EDB6143DBB1CDEE799A6D73A8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054496">
                                <w:rPr>
                                  <w:lang w:val="en-SG"/>
                                </w:rPr>
                                <w:t>Learning Academy</w:t>
                              </w:r>
                            </w:sdtContent>
                          </w:sdt>
                          <w:r w:rsidR="00F7644A">
                            <w:t xml:space="preserve"> | </w:t>
                          </w:r>
                          <w:sdt>
                            <w:sdtPr>
                              <w:alias w:val="Course Title"/>
                              <w:tag w:val=""/>
                              <w:id w:val="1522356915"/>
                              <w:placeholder>
                                <w:docPart w:val="8839EA2E018D4E39BC99ACC0DF6534B5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FD5C7B">
                                <w:t>D-SDL</w:t>
                              </w:r>
                            </w:sdtContent>
                          </w:sdt>
                          <w:r w:rsidR="00F7644A">
                            <w:t xml:space="preserve"> | </w:t>
                          </w:r>
                          <w:sdt>
                            <w:sdtPr>
                              <w:alias w:val="Date"/>
                              <w:tag w:val=""/>
                              <w:id w:val="-439303664"/>
                              <w:placeholder>
                                <w:docPart w:val="F10E8FF324F1498693B81FC6297D3ED1"/>
                              </w:placeholder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6-05-31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D97117">
                                <w:t>May 31, 2016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030D09">
            <w:rPr>
              <w:noProof/>
              <w:sz w:val="24"/>
              <w:lang w:val="en-SG" w:eastAsia="zh-CN"/>
            </w:rPr>
            <w:drawing>
              <wp:inline distT="0" distB="0" distL="0" distR="0" wp14:anchorId="6DAE131D" wp14:editId="532D2ACB">
                <wp:extent cx="5274945" cy="5274945"/>
                <wp:effectExtent l="0" t="0" r="1905" b="1905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17947-NRYOCX.jp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945" cy="5274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Start w:id="5" w:name="_GoBack"/>
          <w:r w:rsidR="00F7644A">
            <w:rPr>
              <w:noProof/>
              <w:lang w:val="en-SG" w:eastAsia="zh-CN"/>
            </w:rPr>
            <w:drawing>
              <wp:anchor distT="0" distB="0" distL="114300" distR="114300" simplePos="0" relativeHeight="251663360" behindDoc="0" locked="0" layoutInCell="1" allowOverlap="1" wp14:anchorId="53D2703B" wp14:editId="53D2703C">
                <wp:simplePos x="0" y="0"/>
                <wp:positionH relativeFrom="column">
                  <wp:posOffset>4021967</wp:posOffset>
                </wp:positionH>
                <wp:positionV relativeFrom="paragraph">
                  <wp:posOffset>5441950</wp:posOffset>
                </wp:positionV>
                <wp:extent cx="2285112" cy="402336"/>
                <wp:effectExtent l="0" t="0" r="127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earning Academy-01.jpg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5112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D5C7B">
            <w:rPr>
              <w:noProof/>
              <w:lang w:val="en-SG" w:eastAsia="zh-C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0" wp14:anchorId="53D2703D" wp14:editId="53D2703E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6024915</wp:posOffset>
                    </wp:positionV>
                    <wp:extent cx="6660515" cy="1325880"/>
                    <wp:effectExtent l="0" t="0" r="6985" b="5080"/>
                    <wp:wrapSquare wrapText="bothSides"/>
                    <wp:docPr id="2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60515" cy="1325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:id w:val="1434398250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3D27051" w14:textId="77777777" w:rsidR="002163EE" w:rsidRDefault="00FD5C7B">
                                    <w:pPr>
                                      <w:pStyle w:val="Title"/>
                                    </w:pPr>
                                    <w:r>
                                      <w:t>Developing Self-Directed Learning</w:t>
                                    </w:r>
                                  </w:p>
                                </w:sdtContent>
                              </w:sdt>
                              <w:p w14:paraId="53D27052" w14:textId="5245DEDE" w:rsidR="002163EE" w:rsidRDefault="001E4B0A">
                                <w:pPr>
                                  <w:pStyle w:val="Subtitle"/>
                                </w:pPr>
                                <w:sdt>
                                  <w:sdtPr>
                                    <w:rPr>
                                      <w:sz w:val="44"/>
                                    </w:rPr>
                                    <w:alias w:val="Subtitle"/>
                                    <w:tag w:val=""/>
                                    <w:id w:val="1268886050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30D09">
                                      <w:rPr>
                                        <w:sz w:val="44"/>
                                      </w:rPr>
                                      <w:t>Students</w:t>
                                    </w:r>
                                    <w:r>
                                      <w:rPr>
                                        <w:sz w:val="44"/>
                                      </w:rPr>
                                      <w:t>’</w:t>
                                    </w:r>
                                    <w:r w:rsidR="006C70E9" w:rsidRPr="006C70E9">
                                      <w:rPr>
                                        <w:sz w:val="44"/>
                                      </w:rPr>
                                      <w:t xml:space="preserve"> resource guide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D2703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474.4pt;width:524.45pt;height:104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" o:allowoverlap="f" filled="f" stroked="f" strokeweight=".5pt">
                    <v:textbox style="mso-fit-shape-to-text:t" inset="0,0,0,0">
                      <w:txbxContent>
                        <w:sdt>
                          <w:sdtPr>
                            <w:alias w:val="Title"/>
                            <w:tag w:val=""/>
                            <w:id w:val="1434398250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3D27051" w14:textId="77777777" w:rsidR="002163EE" w:rsidRDefault="00FD5C7B">
                              <w:pPr>
                                <w:pStyle w:val="Title"/>
                              </w:pPr>
                              <w:r>
                                <w:t>Developing Self-Directed Learning</w:t>
                              </w:r>
                            </w:p>
                          </w:sdtContent>
                        </w:sdt>
                        <w:p w14:paraId="53D27052" w14:textId="5245DEDE" w:rsidR="002163EE" w:rsidRDefault="001E4B0A">
                          <w:pPr>
                            <w:pStyle w:val="Subtitle"/>
                          </w:pPr>
                          <w:sdt>
                            <w:sdtPr>
                              <w:rPr>
                                <w:sz w:val="44"/>
                              </w:rPr>
                              <w:alias w:val="Subtitle"/>
                              <w:tag w:val=""/>
                              <w:id w:val="126888605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030D09">
                                <w:rPr>
                                  <w:sz w:val="44"/>
                                </w:rPr>
                                <w:t>Students</w:t>
                              </w:r>
                              <w:r>
                                <w:rPr>
                                  <w:sz w:val="44"/>
                                </w:rPr>
                                <w:t>’</w:t>
                              </w:r>
                              <w:r w:rsidR="006C70E9" w:rsidRPr="006C70E9">
                                <w:rPr>
                                  <w:sz w:val="44"/>
                                </w:rPr>
                                <w:t xml:space="preserve"> resource guide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</w:p>
        <w:bookmarkEnd w:id="5" w:displacedByCustomXml="next"/>
      </w:sdtContent>
    </w:sdt>
    <w:bookmarkEnd w:id="0" w:displacedByCustomXml="prev"/>
    <w:bookmarkEnd w:id="1" w:displacedByCustomXml="prev"/>
    <w:bookmarkEnd w:id="2" w:displacedByCustomXml="prev"/>
    <w:bookmarkEnd w:id="3" w:displacedByCustomXml="prev"/>
    <w:bookmarkEnd w:id="4" w:displacedByCustomXml="prev"/>
    <w:p w14:paraId="53D26ED1" w14:textId="7B6E8DE3" w:rsidR="002163EE" w:rsidRDefault="00030D09" w:rsidP="000E17C1">
      <w:pPr>
        <w:pStyle w:val="Heading1"/>
        <w:rPr>
          <w:rFonts w:eastAsiaTheme="minorEastAsia"/>
          <w:noProof/>
          <w:lang w:val="en-SG" w:eastAsia="zh-CN"/>
        </w:rPr>
      </w:pPr>
      <w:r w:rsidRPr="00030D09">
        <w:rPr>
          <w:rFonts w:eastAsiaTheme="minorEastAsia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95C487" wp14:editId="77A97E20">
                <wp:simplePos x="0" y="0"/>
                <wp:positionH relativeFrom="column">
                  <wp:posOffset>12164060</wp:posOffset>
                </wp:positionH>
                <wp:positionV relativeFrom="paragraph">
                  <wp:posOffset>924560</wp:posOffset>
                </wp:positionV>
                <wp:extent cx="2453640" cy="3374013"/>
                <wp:effectExtent l="0" t="0" r="0" b="0"/>
                <wp:wrapNone/>
                <wp:docPr id="6" name="Content Placeholder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453640" cy="337401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246753" w14:textId="77777777" w:rsidR="00030D09" w:rsidRDefault="00030D09" w:rsidP="00030D09">
                            <w:pPr>
                              <w:pStyle w:val="NormalWeb"/>
                              <w:spacing w:before="200" w:beforeAutospacing="0" w:after="0" w:afterAutospacing="0" w:line="216" w:lineRule="auto"/>
                            </w:pPr>
                            <w:r>
                              <w:rPr>
                                <w:rFonts w:asciiTheme="minorHAnsi" w:hAnsi="Constantia" w:cstheme="minorBidi"/>
                                <w:color w:val="000000" w:themeColor="text1"/>
                                <w:kern w:val="24"/>
                                <w:sz w:val="574"/>
                                <w:szCs w:val="574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5C487" id="Content Placeholder 2" o:spid="_x0000_s1028" style="position:absolute;margin-left:957.8pt;margin-top:72.8pt;width:193.2pt;height:26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" filled="f" stroked="f">
                <v:path arrowok="t"/>
                <o:lock v:ext="edit" grouping="t"/>
                <v:textbox>
                  <w:txbxContent>
                    <w:p w14:paraId="07246753" w14:textId="77777777" w:rsidR="00030D09" w:rsidRDefault="00030D09" w:rsidP="00030D09">
                      <w:pPr>
                        <w:pStyle w:val="NormalWeb"/>
                        <w:spacing w:before="200" w:beforeAutospacing="0" w:after="0" w:afterAutospacing="0" w:line="216" w:lineRule="auto"/>
                      </w:pPr>
                      <w:r>
                        <w:rPr>
                          <w:rFonts w:asciiTheme="minorHAnsi" w:hAnsi="Constantia" w:cstheme="minorBidi"/>
                          <w:color w:val="000000" w:themeColor="text1"/>
                          <w:kern w:val="24"/>
                          <w:sz w:val="574"/>
                          <w:szCs w:val="574"/>
                          <w:lang w:val="en-US"/>
                        </w:rPr>
                        <w:t>?</w:t>
                      </w:r>
                    </w:p>
                  </w:txbxContent>
                </v:textbox>
              </v:rect>
            </w:pict>
          </mc:Fallback>
        </mc:AlternateContent>
      </w:r>
      <w:r w:rsidRPr="00030D09">
        <w:rPr>
          <w:rFonts w:eastAsiaTheme="minorEastAsia"/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77DE2C" wp14:editId="3C58823E">
                <wp:simplePos x="0" y="0"/>
                <wp:positionH relativeFrom="column">
                  <wp:posOffset>8355330</wp:posOffset>
                </wp:positionH>
                <wp:positionV relativeFrom="paragraph">
                  <wp:posOffset>297180</wp:posOffset>
                </wp:positionV>
                <wp:extent cx="5765981" cy="3863207"/>
                <wp:effectExtent l="685800" t="38100" r="44450" b="42545"/>
                <wp:wrapNone/>
                <wp:docPr id="11" name="Oval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981" cy="3863207"/>
                        </a:xfrm>
                        <a:prstGeom prst="wedgeEllipseCallout">
                          <a:avLst>
                            <a:gd name="adj1" fmla="val -65481"/>
                            <a:gd name="adj2" fmla="val -15427"/>
                          </a:avLst>
                        </a:prstGeom>
                        <a:noFill/>
                        <a:ln w="381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11930FCE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10" o:spid="_x0000_s1026" type="#_x0000_t63" style="position:absolute;margin-left:657.9pt;margin-top:23.4pt;width:454pt;height:304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" adj="-3344,7468" filled="f" strokecolor="gray [1629]" strokeweight="3pt"/>
            </w:pict>
          </mc:Fallback>
        </mc:AlternateContent>
      </w:r>
      <w:r w:rsidR="001E4B0A">
        <w:rPr>
          <w:rFonts w:eastAsiaTheme="minorEastAsia"/>
          <w:noProof/>
          <w:lang w:val="en-SG" w:eastAsia="zh-CN"/>
        </w:rPr>
        <w:t>What is Self-</w:t>
      </w:r>
      <w:r>
        <w:rPr>
          <w:rFonts w:eastAsiaTheme="minorEastAsia"/>
          <w:noProof/>
          <w:lang w:val="en-SG" w:eastAsia="zh-CN"/>
        </w:rPr>
        <w:t>Directed Learning?</w:t>
      </w:r>
    </w:p>
    <w:p w14:paraId="53D26ED2" w14:textId="5DAC95CB" w:rsidR="006C70E9" w:rsidRDefault="006C70E9" w:rsidP="000E17C1">
      <w:pPr>
        <w:pStyle w:val="Heading1"/>
        <w:rPr>
          <w:lang w:val="en-SG"/>
        </w:rPr>
      </w:pPr>
    </w:p>
    <w:p w14:paraId="53D26ED3" w14:textId="4300A9DE" w:rsidR="006C70E9" w:rsidRDefault="00030D09" w:rsidP="000E17C1">
      <w:pPr>
        <w:pStyle w:val="Heading1"/>
        <w:rPr>
          <w:lang w:val="en-SG"/>
        </w:rPr>
      </w:pPr>
      <w:r w:rsidRPr="00030D09"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66CBEB" wp14:editId="1AF2932A">
                <wp:simplePos x="0" y="0"/>
                <wp:positionH relativeFrom="column">
                  <wp:posOffset>3528281</wp:posOffset>
                </wp:positionH>
                <wp:positionV relativeFrom="paragraph">
                  <wp:posOffset>267473</wp:posOffset>
                </wp:positionV>
                <wp:extent cx="2087218" cy="3687417"/>
                <wp:effectExtent l="0" t="0" r="0" b="0"/>
                <wp:wrapNone/>
                <wp:docPr id="18" name="Content Placeholder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087218" cy="36874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4D9823" w14:textId="77777777" w:rsidR="00030D09" w:rsidRPr="00030D09" w:rsidRDefault="00030D09" w:rsidP="00030D09">
                            <w:pPr>
                              <w:pStyle w:val="NormalWeb"/>
                              <w:spacing w:before="200" w:beforeAutospacing="0" w:after="0" w:afterAutospacing="0" w:line="216" w:lineRule="auto"/>
                              <w:rPr>
                                <w:sz w:val="4"/>
                              </w:rPr>
                            </w:pPr>
                            <w:r w:rsidRPr="00030D09">
                              <w:rPr>
                                <w:rFonts w:asciiTheme="minorHAnsi" w:hAnsi="Constantia" w:cstheme="minorBidi"/>
                                <w:color w:val="000000" w:themeColor="text1"/>
                                <w:kern w:val="24"/>
                                <w:sz w:val="380"/>
                                <w:szCs w:val="574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6CBEB" id="_x0000_s1029" style="position:absolute;margin-left:277.8pt;margin-top:21.05pt;width:164.35pt;height:290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" filled="f" stroked="f">
                <v:path arrowok="t"/>
                <o:lock v:ext="edit" grouping="t"/>
                <v:textbox>
                  <w:txbxContent>
                    <w:p w14:paraId="224D9823" w14:textId="77777777" w:rsidR="00030D09" w:rsidRPr="00030D09" w:rsidRDefault="00030D09" w:rsidP="00030D09">
                      <w:pPr>
                        <w:pStyle w:val="NormalWeb"/>
                        <w:spacing w:before="200" w:beforeAutospacing="0" w:after="0" w:afterAutospacing="0" w:line="216" w:lineRule="auto"/>
                        <w:rPr>
                          <w:sz w:val="4"/>
                        </w:rPr>
                      </w:pPr>
                      <w:r w:rsidRPr="00030D09">
                        <w:rPr>
                          <w:rFonts w:asciiTheme="minorHAnsi" w:hAnsi="Constantia" w:cstheme="minorBidi"/>
                          <w:color w:val="000000" w:themeColor="text1"/>
                          <w:kern w:val="24"/>
                          <w:sz w:val="380"/>
                          <w:szCs w:val="574"/>
                          <w:lang w:val="en-US"/>
                        </w:rPr>
                        <w:t>?</w:t>
                      </w:r>
                    </w:p>
                  </w:txbxContent>
                </v:textbox>
              </v:rect>
            </w:pict>
          </mc:Fallback>
        </mc:AlternateContent>
      </w:r>
      <w:r w:rsidRPr="00030D09"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5DC809" wp14:editId="0B818F68">
                <wp:simplePos x="0" y="0"/>
                <wp:positionH relativeFrom="column">
                  <wp:posOffset>2464021</wp:posOffset>
                </wp:positionH>
                <wp:positionV relativeFrom="paragraph">
                  <wp:posOffset>505405</wp:posOffset>
                </wp:positionV>
                <wp:extent cx="3481058" cy="2332079"/>
                <wp:effectExtent l="571500" t="38100" r="43815" b="30480"/>
                <wp:wrapNone/>
                <wp:docPr id="19" name="Oval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1058" cy="2332079"/>
                        </a:xfrm>
                        <a:prstGeom prst="wedgeEllipseCallout">
                          <a:avLst>
                            <a:gd name="adj1" fmla="val -65481"/>
                            <a:gd name="adj2" fmla="val -15427"/>
                          </a:avLst>
                        </a:prstGeom>
                        <a:noFill/>
                        <a:ln w="381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422F4" id="Oval Callout 10" o:spid="_x0000_s1026" type="#_x0000_t63" style="position:absolute;margin-left:194pt;margin-top:39.8pt;width:274.1pt;height:183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" adj="-3344,7468" filled="f" strokecolor="gray [1629]" strokeweight="3pt"/>
            </w:pict>
          </mc:Fallback>
        </mc:AlternateContent>
      </w:r>
      <w:r w:rsidRPr="00030D09">
        <w:rPr>
          <w:rFonts w:eastAsiaTheme="minorEastAsia"/>
          <w:noProof/>
          <w:lang w:val="en-SG" w:eastAsia="zh-CN"/>
        </w:rPr>
        <w:drawing>
          <wp:anchor distT="0" distB="0" distL="114300" distR="114300" simplePos="0" relativeHeight="251676672" behindDoc="0" locked="0" layoutInCell="1" allowOverlap="1" wp14:anchorId="29C45C57" wp14:editId="17D6F475">
            <wp:simplePos x="0" y="0"/>
            <wp:positionH relativeFrom="page">
              <wp:posOffset>1409286</wp:posOffset>
            </wp:positionH>
            <wp:positionV relativeFrom="paragraph">
              <wp:posOffset>508912</wp:posOffset>
            </wp:positionV>
            <wp:extent cx="1569723" cy="4852426"/>
            <wp:effectExtent l="0" t="0" r="0" b="5715"/>
            <wp:wrapNone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3" cy="4852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26ED4" w14:textId="6A9674E9" w:rsidR="006C70E9" w:rsidRDefault="006C70E9" w:rsidP="000E17C1">
      <w:pPr>
        <w:pStyle w:val="Heading1"/>
        <w:rPr>
          <w:lang w:val="en-SG"/>
        </w:rPr>
      </w:pPr>
    </w:p>
    <w:p w14:paraId="53D26ED5" w14:textId="77777777" w:rsidR="006C70E9" w:rsidRDefault="006C70E9" w:rsidP="000E17C1">
      <w:pPr>
        <w:pStyle w:val="Heading1"/>
        <w:rPr>
          <w:lang w:val="en-SG"/>
        </w:rPr>
      </w:pPr>
    </w:p>
    <w:p w14:paraId="53D26ED6" w14:textId="77777777" w:rsidR="006C70E9" w:rsidRDefault="006C70E9" w:rsidP="000E17C1">
      <w:pPr>
        <w:pStyle w:val="Heading1"/>
        <w:rPr>
          <w:lang w:val="en-SG"/>
        </w:rPr>
      </w:pPr>
    </w:p>
    <w:p w14:paraId="53D26ED7" w14:textId="77777777" w:rsidR="006C70E9" w:rsidRDefault="006C70E9" w:rsidP="000E17C1">
      <w:pPr>
        <w:pStyle w:val="Heading1"/>
        <w:rPr>
          <w:lang w:val="en-SG"/>
        </w:rPr>
      </w:pPr>
    </w:p>
    <w:p w14:paraId="53D26ED8" w14:textId="77777777" w:rsidR="00F7644A" w:rsidRDefault="00F7644A" w:rsidP="000E17C1">
      <w:pPr>
        <w:pStyle w:val="Heading1"/>
        <w:rPr>
          <w:b/>
          <w:sz w:val="32"/>
          <w:szCs w:val="32"/>
          <w:lang w:val="en-SG"/>
        </w:rPr>
      </w:pPr>
    </w:p>
    <w:p w14:paraId="53D26EF7" w14:textId="77777777" w:rsidR="00F7644A" w:rsidRDefault="00F7644A" w:rsidP="000E17C1">
      <w:pPr>
        <w:pStyle w:val="Heading1"/>
        <w:rPr>
          <w:noProof/>
          <w:lang w:val="en-SG" w:eastAsia="zh-CN"/>
        </w:rPr>
      </w:pPr>
    </w:p>
    <w:p w14:paraId="53D26EF8" w14:textId="712428F7" w:rsidR="00F7644A" w:rsidRDefault="00F7644A" w:rsidP="000E17C1">
      <w:pPr>
        <w:pStyle w:val="Heading1"/>
      </w:pPr>
    </w:p>
    <w:p w14:paraId="53D26EF9" w14:textId="41F2D491" w:rsidR="00DE04C1" w:rsidRPr="00DE04C1" w:rsidRDefault="00520183" w:rsidP="000E17C1">
      <w:pPr>
        <w:pStyle w:val="Heading1"/>
      </w:pPr>
      <w:r>
        <w:br w:type="page"/>
      </w:r>
    </w:p>
    <w:p w14:paraId="53D26F1F" w14:textId="7A8018C4" w:rsidR="00967ED2" w:rsidRDefault="00C45520" w:rsidP="000E17C1">
      <w:pPr>
        <w:pStyle w:val="Heading1"/>
        <w:rPr>
          <w:rStyle w:val="Heading1Char"/>
        </w:rPr>
      </w:pPr>
      <w:r w:rsidRPr="00C45520">
        <w:lastRenderedPageBreak/>
        <w:t>What is Self-Directed Learning?</w:t>
      </w:r>
    </w:p>
    <w:p w14:paraId="53D26F20" w14:textId="516B6609" w:rsidR="00967ED2" w:rsidRDefault="00967ED2" w:rsidP="000E17C1">
      <w:pPr>
        <w:pStyle w:val="Heading1"/>
        <w:rPr>
          <w:rStyle w:val="Heading1Char"/>
        </w:rPr>
      </w:pPr>
    </w:p>
    <w:p w14:paraId="53D26F21" w14:textId="77F14314" w:rsidR="00967ED2" w:rsidRPr="00C45520" w:rsidRDefault="00967ED2" w:rsidP="000E17C1">
      <w:pPr>
        <w:pStyle w:val="Heading1"/>
        <w:rPr>
          <w:rStyle w:val="Heading1Char"/>
          <w:color w:val="000000" w:themeColor="text1"/>
        </w:rPr>
      </w:pPr>
    </w:p>
    <w:p w14:paraId="294D6C71" w14:textId="77777777" w:rsidR="00C45520" w:rsidRPr="00C45520" w:rsidRDefault="00C45520" w:rsidP="000E17C1">
      <w:pPr>
        <w:pStyle w:val="Heading1"/>
        <w:rPr>
          <w:color w:val="000000" w:themeColor="text1"/>
          <w:lang w:val="en-SG"/>
        </w:rPr>
      </w:pPr>
      <w:r w:rsidRPr="00C45520">
        <w:rPr>
          <w:color w:val="000000" w:themeColor="text1"/>
          <w:lang w:val="en-SG"/>
        </w:rPr>
        <w:t>Self-Directed Learning is about diagnosing your learning needs, (</w:t>
      </w:r>
      <w:r w:rsidRPr="00C45520">
        <w:rPr>
          <w:b/>
          <w:bCs/>
          <w:color w:val="000000" w:themeColor="text1"/>
          <w:lang w:val="en-SG"/>
        </w:rPr>
        <w:t>where am I now?</w:t>
      </w:r>
      <w:r w:rsidRPr="00C45520">
        <w:rPr>
          <w:color w:val="000000" w:themeColor="text1"/>
          <w:lang w:val="en-SG"/>
        </w:rPr>
        <w:t>) identifying your learning goals (</w:t>
      </w:r>
      <w:r w:rsidRPr="00C45520">
        <w:rPr>
          <w:b/>
          <w:bCs/>
          <w:color w:val="000000" w:themeColor="text1"/>
          <w:lang w:val="en-SG"/>
        </w:rPr>
        <w:t>where am I going?</w:t>
      </w:r>
      <w:r w:rsidRPr="00C45520">
        <w:rPr>
          <w:color w:val="000000" w:themeColor="text1"/>
          <w:lang w:val="en-SG"/>
        </w:rPr>
        <w:t>), implementing learning strategies (</w:t>
      </w:r>
      <w:r w:rsidRPr="00C45520">
        <w:rPr>
          <w:b/>
          <w:bCs/>
          <w:color w:val="000000" w:themeColor="text1"/>
          <w:lang w:val="en-SG"/>
        </w:rPr>
        <w:t>how do I get there? &amp; am I there yet?</w:t>
      </w:r>
      <w:r w:rsidRPr="00C45520">
        <w:rPr>
          <w:color w:val="000000" w:themeColor="text1"/>
          <w:lang w:val="en-SG"/>
        </w:rPr>
        <w:t>) and evaluating learning outcomes (</w:t>
      </w:r>
      <w:r w:rsidRPr="00C45520">
        <w:rPr>
          <w:b/>
          <w:bCs/>
          <w:color w:val="000000" w:themeColor="text1"/>
          <w:lang w:val="en-SG"/>
        </w:rPr>
        <w:t>how well did you learnt</w:t>
      </w:r>
      <w:r w:rsidRPr="00C45520">
        <w:rPr>
          <w:color w:val="000000" w:themeColor="text1"/>
          <w:lang w:val="en-SG"/>
        </w:rPr>
        <w:t>).</w:t>
      </w:r>
    </w:p>
    <w:p w14:paraId="53D26F22" w14:textId="70BA0A5C" w:rsidR="00967ED2" w:rsidRPr="00C45520" w:rsidRDefault="00967ED2" w:rsidP="000E17C1">
      <w:pPr>
        <w:pStyle w:val="Heading1"/>
        <w:rPr>
          <w:rStyle w:val="Heading1Char"/>
          <w:lang w:val="en-SG"/>
        </w:rPr>
      </w:pPr>
    </w:p>
    <w:p w14:paraId="53D26F23" w14:textId="0BBB5C0B" w:rsidR="00967ED2" w:rsidRDefault="00967ED2" w:rsidP="000E17C1">
      <w:pPr>
        <w:pStyle w:val="Heading1"/>
        <w:rPr>
          <w:rStyle w:val="Heading1Char"/>
        </w:rPr>
      </w:pPr>
    </w:p>
    <w:p w14:paraId="53D26F24" w14:textId="4B83994C" w:rsidR="00967ED2" w:rsidRDefault="00967ED2" w:rsidP="000E17C1">
      <w:pPr>
        <w:pStyle w:val="Heading1"/>
        <w:rPr>
          <w:rStyle w:val="Heading1Char"/>
        </w:rPr>
      </w:pPr>
    </w:p>
    <w:p w14:paraId="16A7654D" w14:textId="77777777" w:rsidR="000219FB" w:rsidRPr="00F1023F" w:rsidRDefault="000219FB" w:rsidP="000E17C1">
      <w:pPr>
        <w:pStyle w:val="Heading1"/>
        <w:rPr>
          <w:lang w:val="en-SG"/>
        </w:rPr>
      </w:pPr>
      <w:r w:rsidRPr="0064608F"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E5F92A" wp14:editId="479490F5">
                <wp:simplePos x="0" y="0"/>
                <wp:positionH relativeFrom="column">
                  <wp:posOffset>4382549</wp:posOffset>
                </wp:positionH>
                <wp:positionV relativeFrom="paragraph">
                  <wp:posOffset>1266770</wp:posOffset>
                </wp:positionV>
                <wp:extent cx="2195195" cy="368935"/>
                <wp:effectExtent l="0" t="0" r="0" b="0"/>
                <wp:wrapNone/>
                <wp:docPr id="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19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D495AD" w14:textId="77777777" w:rsidR="000219FB" w:rsidRPr="0064608F" w:rsidRDefault="000219FB" w:rsidP="000219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6"/>
                              </w:rPr>
                            </w:pPr>
                            <w:r w:rsidRPr="0064608F">
                              <w:rPr>
                                <w:rFonts w:asciiTheme="minorHAnsi" w:hAnsi="Constant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36"/>
                              </w:rPr>
                              <w:t>How well did I learn?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5F92A" id="Rectangle 7" o:spid="_x0000_s1030" style="position:absolute;margin-left:345.1pt;margin-top:99.75pt;width:172.85pt;height:29.05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" filled="f" stroked="f">
                <v:textbox style="mso-fit-shape-to-text:t">
                  <w:txbxContent>
                    <w:p w14:paraId="17D495AD" w14:textId="77777777" w:rsidR="000219FB" w:rsidRPr="0064608F" w:rsidRDefault="000219FB" w:rsidP="000219FB">
                      <w:pPr>
                        <w:pStyle w:val="NormalWeb"/>
                        <w:spacing w:before="0" w:beforeAutospacing="0" w:after="0" w:afterAutospacing="0"/>
                        <w:rPr>
                          <w:sz w:val="16"/>
                        </w:rPr>
                      </w:pPr>
                      <w:r w:rsidRPr="0064608F">
                        <w:rPr>
                          <w:rFonts w:asciiTheme="minorHAnsi" w:hAnsi="Constantia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36"/>
                        </w:rPr>
                        <w:t>How well did I learn?</w:t>
                      </w:r>
                    </w:p>
                  </w:txbxContent>
                </v:textbox>
              </v:rect>
            </w:pict>
          </mc:Fallback>
        </mc:AlternateContent>
      </w:r>
      <w:r w:rsidRPr="0064608F"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89D289" wp14:editId="275E88D8">
                <wp:simplePos x="0" y="0"/>
                <wp:positionH relativeFrom="column">
                  <wp:posOffset>2901922</wp:posOffset>
                </wp:positionH>
                <wp:positionV relativeFrom="paragraph">
                  <wp:posOffset>1263788</wp:posOffset>
                </wp:positionV>
                <wp:extent cx="1652697" cy="369332"/>
                <wp:effectExtent l="0" t="0" r="0" b="0"/>
                <wp:wrapNone/>
                <wp:docPr id="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697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7EDC4C" w14:textId="77777777" w:rsidR="000219FB" w:rsidRPr="0064608F" w:rsidRDefault="000219FB" w:rsidP="000219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w:r w:rsidRPr="0064608F">
                              <w:rPr>
                                <w:rFonts w:asciiTheme="minorHAnsi" w:hAnsi="Constantia" w:cstheme="minorBidi"/>
                                <w:b/>
                                <w:bCs/>
                                <w:color w:val="000000" w:themeColor="text1"/>
                                <w:kern w:val="24"/>
                                <w:szCs w:val="36"/>
                              </w:rPr>
                              <w:t>Am I there yet?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9D289" id="Rectangle 11" o:spid="_x0000_s1031" style="position:absolute;margin-left:228.5pt;margin-top:99.5pt;width:130.15pt;height:29.1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" filled="f" stroked="f">
                <v:textbox style="mso-fit-shape-to-text:t">
                  <w:txbxContent>
                    <w:p w14:paraId="517EDC4C" w14:textId="77777777" w:rsidR="000219FB" w:rsidRPr="0064608F" w:rsidRDefault="000219FB" w:rsidP="000219FB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w:r w:rsidRPr="0064608F">
                        <w:rPr>
                          <w:rFonts w:asciiTheme="minorHAnsi" w:hAnsi="Constantia" w:cstheme="minorBidi"/>
                          <w:b/>
                          <w:bCs/>
                          <w:color w:val="000000" w:themeColor="text1"/>
                          <w:kern w:val="24"/>
                          <w:szCs w:val="36"/>
                        </w:rPr>
                        <w:t>Am I there yet?</w:t>
                      </w:r>
                    </w:p>
                  </w:txbxContent>
                </v:textbox>
              </v:rect>
            </w:pict>
          </mc:Fallback>
        </mc:AlternateContent>
      </w:r>
      <w:r w:rsidRPr="00F1023F">
        <w:rPr>
          <w:noProof/>
          <w:lang w:val="en-SG" w:eastAsia="zh-CN"/>
        </w:rPr>
        <w:drawing>
          <wp:anchor distT="0" distB="0" distL="114300" distR="114300" simplePos="0" relativeHeight="251682816" behindDoc="0" locked="0" layoutInCell="1" allowOverlap="1" wp14:anchorId="70B48D59" wp14:editId="599F8917">
            <wp:simplePos x="0" y="0"/>
            <wp:positionH relativeFrom="column">
              <wp:posOffset>1513951</wp:posOffset>
            </wp:positionH>
            <wp:positionV relativeFrom="paragraph">
              <wp:posOffset>1543050</wp:posOffset>
            </wp:positionV>
            <wp:extent cx="826770" cy="826770"/>
            <wp:effectExtent l="0" t="0" r="0" b="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608F"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5B17A3" wp14:editId="39A6B1B7">
                <wp:simplePos x="0" y="0"/>
                <wp:positionH relativeFrom="column">
                  <wp:posOffset>1123094</wp:posOffset>
                </wp:positionH>
                <wp:positionV relativeFrom="paragraph">
                  <wp:posOffset>1263623</wp:posOffset>
                </wp:positionV>
                <wp:extent cx="2065887" cy="369332"/>
                <wp:effectExtent l="0" t="0" r="0" b="0"/>
                <wp:wrapNone/>
                <wp:docPr id="2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887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D63045" w14:textId="77777777" w:rsidR="000219FB" w:rsidRPr="0064608F" w:rsidRDefault="000219FB" w:rsidP="000219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w:r w:rsidRPr="0064608F">
                              <w:rPr>
                                <w:rFonts w:asciiTheme="minorHAnsi" w:hAnsi="Constantia" w:cstheme="minorBidi"/>
                                <w:b/>
                                <w:bCs/>
                                <w:color w:val="000000" w:themeColor="text1"/>
                                <w:kern w:val="24"/>
                                <w:szCs w:val="36"/>
                              </w:rPr>
                              <w:t>How do I get there?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B17A3" id="Rectangle 6" o:spid="_x0000_s1032" style="position:absolute;margin-left:88.45pt;margin-top:99.5pt;width:162.65pt;height:29.1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" filled="f" stroked="f">
                <v:textbox style="mso-fit-shape-to-text:t">
                  <w:txbxContent>
                    <w:p w14:paraId="0AD63045" w14:textId="77777777" w:rsidR="000219FB" w:rsidRPr="0064608F" w:rsidRDefault="000219FB" w:rsidP="000219FB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w:r w:rsidRPr="0064608F">
                        <w:rPr>
                          <w:rFonts w:asciiTheme="minorHAnsi" w:hAnsi="Constantia" w:cstheme="minorBidi"/>
                          <w:b/>
                          <w:bCs/>
                          <w:color w:val="000000" w:themeColor="text1"/>
                          <w:kern w:val="24"/>
                          <w:szCs w:val="36"/>
                        </w:rPr>
                        <w:t>How do I get there?</w:t>
                      </w:r>
                    </w:p>
                  </w:txbxContent>
                </v:textbox>
              </v:rect>
            </w:pict>
          </mc:Fallback>
        </mc:AlternateContent>
      </w:r>
      <w:r w:rsidRPr="00F1023F">
        <w:rPr>
          <w:noProof/>
          <w:lang w:val="en-SG" w:eastAsia="zh-CN"/>
        </w:rPr>
        <w:drawing>
          <wp:anchor distT="0" distB="0" distL="114300" distR="114300" simplePos="0" relativeHeight="251681792" behindDoc="0" locked="0" layoutInCell="1" allowOverlap="1" wp14:anchorId="4AFC89BA" wp14:editId="553C9303">
            <wp:simplePos x="0" y="0"/>
            <wp:positionH relativeFrom="margin">
              <wp:align>left</wp:align>
            </wp:positionH>
            <wp:positionV relativeFrom="paragraph">
              <wp:posOffset>1598295</wp:posOffset>
            </wp:positionV>
            <wp:extent cx="687070" cy="68707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7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23F"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E0D041" wp14:editId="3EA2123F">
                <wp:simplePos x="0" y="0"/>
                <wp:positionH relativeFrom="margin">
                  <wp:posOffset>-437515</wp:posOffset>
                </wp:positionH>
                <wp:positionV relativeFrom="paragraph">
                  <wp:posOffset>1073785</wp:posOffset>
                </wp:positionV>
                <wp:extent cx="1873885" cy="368935"/>
                <wp:effectExtent l="0" t="0" r="0" b="0"/>
                <wp:wrapNone/>
                <wp:docPr id="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88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0686AE" w14:textId="77777777" w:rsidR="000219FB" w:rsidRPr="00F1023F" w:rsidRDefault="000219FB" w:rsidP="000219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w:r w:rsidRPr="00F1023F">
                              <w:rPr>
                                <w:rFonts w:asciiTheme="minorHAnsi" w:hAnsi="Constantia" w:cstheme="minorBidi"/>
                                <w:b/>
                                <w:bCs/>
                                <w:color w:val="000000" w:themeColor="text1"/>
                                <w:kern w:val="24"/>
                                <w:szCs w:val="36"/>
                              </w:rPr>
                              <w:t>Where am I now?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0D041" id="Rectangle 4" o:spid="_x0000_s1033" style="position:absolute;margin-left:-34.45pt;margin-top:84.55pt;width:147.55pt;height:29.05pt;z-index:2516858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" filled="f" stroked="f">
                <v:textbox style="mso-fit-shape-to-text:t">
                  <w:txbxContent>
                    <w:p w14:paraId="560686AE" w14:textId="77777777" w:rsidR="000219FB" w:rsidRPr="00F1023F" w:rsidRDefault="000219FB" w:rsidP="000219FB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w:r w:rsidRPr="00F1023F">
                        <w:rPr>
                          <w:rFonts w:asciiTheme="minorHAnsi" w:hAnsi="Constantia" w:cstheme="minorBidi"/>
                          <w:b/>
                          <w:bCs/>
                          <w:color w:val="000000" w:themeColor="text1"/>
                          <w:kern w:val="24"/>
                          <w:szCs w:val="36"/>
                        </w:rPr>
                        <w:t>Where am I now?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1023F"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A2E369" wp14:editId="05FB1BE6">
                <wp:simplePos x="0" y="0"/>
                <wp:positionH relativeFrom="column">
                  <wp:posOffset>-586244</wp:posOffset>
                </wp:positionH>
                <wp:positionV relativeFrom="paragraph">
                  <wp:posOffset>1261745</wp:posOffset>
                </wp:positionV>
                <wp:extent cx="2229456" cy="369332"/>
                <wp:effectExtent l="0" t="0" r="0" b="0"/>
                <wp:wrapNone/>
                <wp:docPr id="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56" cy="3693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69A337" w14:textId="77777777" w:rsidR="000219FB" w:rsidRPr="00F1023F" w:rsidRDefault="000219FB" w:rsidP="000219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w:r w:rsidRPr="00F1023F">
                              <w:rPr>
                                <w:rFonts w:asciiTheme="minorHAnsi" w:hAnsi="Constantia" w:cstheme="minorBidi"/>
                                <w:b/>
                                <w:bCs/>
                                <w:color w:val="000000" w:themeColor="text1"/>
                                <w:kern w:val="24"/>
                                <w:szCs w:val="36"/>
                              </w:rPr>
                              <w:t>Where am I going to?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2E369" id="Rectangle 5" o:spid="_x0000_s1034" style="position:absolute;margin-left:-46.15pt;margin-top:99.35pt;width:175.55pt;height:29.1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" filled="f" stroked="f">
                <v:textbox style="mso-fit-shape-to-text:t">
                  <w:txbxContent>
                    <w:p w14:paraId="5369A337" w14:textId="77777777" w:rsidR="000219FB" w:rsidRPr="00F1023F" w:rsidRDefault="000219FB" w:rsidP="000219FB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w:r w:rsidRPr="00F1023F">
                        <w:rPr>
                          <w:rFonts w:asciiTheme="minorHAnsi" w:hAnsi="Constantia" w:cstheme="minorBidi"/>
                          <w:b/>
                          <w:bCs/>
                          <w:color w:val="000000" w:themeColor="text1"/>
                          <w:kern w:val="24"/>
                          <w:szCs w:val="36"/>
                        </w:rPr>
                        <w:t>Where am I going to?</w:t>
                      </w:r>
                    </w:p>
                  </w:txbxContent>
                </v:textbox>
              </v:rect>
            </w:pict>
          </mc:Fallback>
        </mc:AlternateContent>
      </w:r>
      <w:r w:rsidRPr="00F1023F">
        <w:rPr>
          <w:noProof/>
          <w:lang w:val="en-SG" w:eastAsia="zh-CN"/>
        </w:rPr>
        <w:drawing>
          <wp:anchor distT="0" distB="0" distL="114300" distR="114300" simplePos="0" relativeHeight="251684864" behindDoc="0" locked="0" layoutInCell="1" allowOverlap="1" wp14:anchorId="0D69F77C" wp14:editId="35481AFA">
            <wp:simplePos x="0" y="0"/>
            <wp:positionH relativeFrom="column">
              <wp:posOffset>3129280</wp:posOffset>
            </wp:positionH>
            <wp:positionV relativeFrom="paragraph">
              <wp:posOffset>1620520</wp:posOffset>
            </wp:positionV>
            <wp:extent cx="808355" cy="670560"/>
            <wp:effectExtent l="0" t="0" r="0" b="0"/>
            <wp:wrapNone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835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23F">
        <w:rPr>
          <w:noProof/>
          <w:lang w:val="en-SG" w:eastAsia="zh-CN"/>
        </w:rPr>
        <w:drawing>
          <wp:anchor distT="0" distB="0" distL="114300" distR="114300" simplePos="0" relativeHeight="251683840" behindDoc="1" locked="0" layoutInCell="1" allowOverlap="1" wp14:anchorId="2A3FB4E0" wp14:editId="690AB6DC">
            <wp:simplePos x="0" y="0"/>
            <wp:positionH relativeFrom="column">
              <wp:posOffset>4730750</wp:posOffset>
            </wp:positionH>
            <wp:positionV relativeFrom="paragraph">
              <wp:posOffset>1512570</wp:posOffset>
            </wp:positionV>
            <wp:extent cx="756285" cy="756285"/>
            <wp:effectExtent l="0" t="0" r="5715" b="0"/>
            <wp:wrapTight wrapText="bothSides">
              <wp:wrapPolygon edited="0">
                <wp:start x="0" y="1088"/>
                <wp:lineTo x="0" y="17955"/>
                <wp:lineTo x="544" y="20131"/>
                <wp:lineTo x="20675" y="20131"/>
                <wp:lineTo x="21219" y="17955"/>
                <wp:lineTo x="21219" y="1088"/>
                <wp:lineTo x="0" y="1088"/>
              </wp:wrapPolygon>
            </wp:wrapTight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26F25" w14:textId="6BC7C286" w:rsidR="000219FB" w:rsidRDefault="000219FB" w:rsidP="000E17C1">
      <w:pPr>
        <w:pStyle w:val="Heading1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14:paraId="697E84D7" w14:textId="6BE09762" w:rsidR="00967ED2" w:rsidRDefault="00162E10" w:rsidP="000E17C1">
      <w:pPr>
        <w:pStyle w:val="Heading1"/>
        <w:rPr>
          <w:rFonts w:ascii="Cambria" w:hAnsi="Cambria"/>
          <w:sz w:val="24"/>
          <w:szCs w:val="24"/>
        </w:rPr>
      </w:pPr>
      <w:r w:rsidRPr="00C45520">
        <w:lastRenderedPageBreak/>
        <w:t>Self-Directed Learning</w:t>
      </w:r>
    </w:p>
    <w:p w14:paraId="53D26F33" w14:textId="7CDA2EF7" w:rsidR="005C4373" w:rsidRPr="009A5669" w:rsidRDefault="005C4373" w:rsidP="000E17C1">
      <w:pPr>
        <w:pStyle w:val="Heading1"/>
        <w:rPr>
          <w:b/>
          <w:lang w:val="en-SG"/>
        </w:rPr>
      </w:pPr>
    </w:p>
    <w:tbl>
      <w:tblPr>
        <w:tblStyle w:val="ReportTable"/>
        <w:tblW w:w="0" w:type="auto"/>
        <w:tblLook w:val="04A0" w:firstRow="1" w:lastRow="0" w:firstColumn="1" w:lastColumn="0" w:noHBand="0" w:noVBand="1"/>
      </w:tblPr>
      <w:tblGrid>
        <w:gridCol w:w="8307"/>
      </w:tblGrid>
      <w:tr w:rsidR="00BA5DB1" w14:paraId="53D26F43" w14:textId="77777777" w:rsidTr="00520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7" w:type="dxa"/>
          </w:tcPr>
          <w:p w14:paraId="53D26F42" w14:textId="301780AD" w:rsidR="007B02BB" w:rsidRPr="007B02BB" w:rsidRDefault="007B02BB" w:rsidP="000E17C1">
            <w:pPr>
              <w:pStyle w:val="Heading1"/>
              <w:outlineLvl w:val="0"/>
              <w:rPr>
                <w:lang w:val="en-SG"/>
              </w:rPr>
            </w:pPr>
          </w:p>
        </w:tc>
      </w:tr>
    </w:tbl>
    <w:p w14:paraId="7A8F1BA6" w14:textId="27E8E56E" w:rsidR="00405D6A" w:rsidRPr="00162E10" w:rsidRDefault="00757D7A" w:rsidP="000E17C1">
      <w:pPr>
        <w:pStyle w:val="Heading1"/>
        <w:rPr>
          <w:lang w:val="en-SG"/>
        </w:rPr>
      </w:pPr>
      <w:r w:rsidRPr="00162E10">
        <w:rPr>
          <w:lang w:val="en-SG"/>
        </w:rPr>
        <w:t xml:space="preserve">Like any other study skill, you can learn to acquire Self-Directed Learning skills. </w:t>
      </w:r>
      <w:r w:rsidR="00162E10">
        <w:rPr>
          <w:lang w:val="en-SG"/>
        </w:rPr>
        <w:br/>
      </w:r>
      <w:r w:rsidRPr="00162E10">
        <w:rPr>
          <w:lang w:val="en-SG"/>
        </w:rPr>
        <w:t xml:space="preserve">There is a </w:t>
      </w:r>
      <w:r w:rsidRPr="00162E10">
        <w:rPr>
          <w:b/>
          <w:bCs/>
          <w:lang w:val="en-SG"/>
        </w:rPr>
        <w:t xml:space="preserve">4-step learning process </w:t>
      </w:r>
      <w:r w:rsidRPr="00162E10">
        <w:rPr>
          <w:lang w:val="en-SG"/>
        </w:rPr>
        <w:t>to help you develop Self-Directed Learning skills.</w:t>
      </w:r>
    </w:p>
    <w:p w14:paraId="4C54A3B3" w14:textId="77777777" w:rsidR="00162E10" w:rsidRDefault="00162E10" w:rsidP="000E17C1">
      <w:pPr>
        <w:pStyle w:val="Heading1"/>
        <w:rPr>
          <w:lang w:val="en-SG"/>
        </w:rPr>
      </w:pPr>
    </w:p>
    <w:p w14:paraId="393FD274" w14:textId="021379D2" w:rsidR="00162E10" w:rsidRDefault="00162E10" w:rsidP="000E17C1">
      <w:pPr>
        <w:pStyle w:val="Heading1"/>
        <w:rPr>
          <w:lang w:val="en-SG"/>
        </w:rPr>
      </w:pPr>
      <w:r w:rsidRPr="00162E10"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4742FE" wp14:editId="3DC5E5F5">
                <wp:simplePos x="0" y="0"/>
                <wp:positionH relativeFrom="margin">
                  <wp:align>center</wp:align>
                </wp:positionH>
                <wp:positionV relativeFrom="paragraph">
                  <wp:posOffset>3073400</wp:posOffset>
                </wp:positionV>
                <wp:extent cx="2082800" cy="461645"/>
                <wp:effectExtent l="0" t="0" r="0" b="0"/>
                <wp:wrapNone/>
                <wp:docPr id="2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461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18DCF9" w14:textId="77777777" w:rsidR="00162E10" w:rsidRDefault="00162E10" w:rsidP="00162E1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onstantia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en-US"/>
                              </w:rPr>
                              <w:t xml:space="preserve">4-step process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742FE" id="_x0000_s1035" style="position:absolute;margin-left:0;margin-top:242pt;width:164pt;height:36.35pt;z-index:2516930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" filled="f" stroked="f">
                <v:textbox style="mso-fit-shape-to-text:t">
                  <w:txbxContent>
                    <w:p w14:paraId="6618DCF9" w14:textId="77777777" w:rsidR="00162E10" w:rsidRDefault="00162E10" w:rsidP="00162E1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onstantia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  <w:lang w:val="en-US"/>
                        </w:rPr>
                        <w:t xml:space="preserve">4-step process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62E10">
        <w:rPr>
          <w:noProof/>
          <w:lang w:val="en-SG" w:eastAsia="zh-CN"/>
        </w:rPr>
        <w:drawing>
          <wp:anchor distT="0" distB="0" distL="114300" distR="114300" simplePos="0" relativeHeight="251692032" behindDoc="0" locked="0" layoutInCell="1" allowOverlap="1" wp14:anchorId="16EE4E3E" wp14:editId="403531D9">
            <wp:simplePos x="0" y="0"/>
            <wp:positionH relativeFrom="column">
              <wp:posOffset>1361440</wp:posOffset>
            </wp:positionH>
            <wp:positionV relativeFrom="paragraph">
              <wp:posOffset>645160</wp:posOffset>
            </wp:positionV>
            <wp:extent cx="2352675" cy="2343150"/>
            <wp:effectExtent l="0" t="0" r="9525" b="0"/>
            <wp:wrapNone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SG"/>
        </w:rPr>
        <w:t xml:space="preserve"> </w:t>
      </w:r>
      <w:r>
        <w:rPr>
          <w:lang w:val="en-SG"/>
        </w:rPr>
        <w:br w:type="page"/>
      </w:r>
    </w:p>
    <w:p w14:paraId="5627FF5D" w14:textId="7D217875" w:rsidR="000219FB" w:rsidRDefault="000E17C1" w:rsidP="000E17C1">
      <w:pPr>
        <w:pStyle w:val="Heading1"/>
        <w:rPr>
          <w:lang w:val="en-SG"/>
        </w:rPr>
      </w:pPr>
      <w:r w:rsidRPr="000E17C1">
        <w:rPr>
          <w:noProof/>
          <w:lang w:val="en-SG" w:eastAsia="zh-CN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9EF985" wp14:editId="27D01571">
                <wp:simplePos x="0" y="0"/>
                <wp:positionH relativeFrom="column">
                  <wp:posOffset>4224130</wp:posOffset>
                </wp:positionH>
                <wp:positionV relativeFrom="paragraph">
                  <wp:posOffset>-421419</wp:posOffset>
                </wp:positionV>
                <wp:extent cx="1292087" cy="555379"/>
                <wp:effectExtent l="76200" t="38100" r="80010" b="92710"/>
                <wp:wrapNone/>
                <wp:docPr id="194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087" cy="555379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4113D" w14:textId="77777777" w:rsidR="000E17C1" w:rsidRPr="000E17C1" w:rsidRDefault="000E17C1" w:rsidP="000E17C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0E17C1">
                              <w:rPr>
                                <w:rFonts w:asciiTheme="minorHAnsi" w:hAnsi="Constantia" w:cstheme="minorBidi"/>
                                <w:color w:val="FFFFFF" w:themeColor="light1"/>
                                <w:kern w:val="24"/>
                                <w:sz w:val="56"/>
                                <w:szCs w:val="80"/>
                                <w:lang w:val="en-US"/>
                              </w:rPr>
                              <w:t>PPMR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EF985" id="TextBox 25" o:spid="_x0000_s1036" type="#_x0000_t202" style="position:absolute;margin-left:332.6pt;margin-top:-33.2pt;width:101.75pt;height:43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" fillcolor="#2d4073 [1640]" stroked="f">
                <v:fill color2="#647ec2 [3016]" rotate="t" angle="180" colors="0 #4a609d;52429f #6380ce;1 #617fd1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524113D" w14:textId="77777777" w:rsidR="000E17C1" w:rsidRPr="000E17C1" w:rsidRDefault="000E17C1" w:rsidP="000E17C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0E17C1">
                        <w:rPr>
                          <w:rFonts w:asciiTheme="minorHAnsi" w:hAnsi="Constantia" w:cstheme="minorBidi"/>
                          <w:color w:val="FFFFFF" w:themeColor="light1"/>
                          <w:kern w:val="24"/>
                          <w:sz w:val="56"/>
                          <w:szCs w:val="80"/>
                          <w:lang w:val="en-US"/>
                        </w:rPr>
                        <w:t>PPMR</w:t>
                      </w:r>
                    </w:p>
                  </w:txbxContent>
                </v:textbox>
              </v:shape>
            </w:pict>
          </mc:Fallback>
        </mc:AlternateContent>
      </w:r>
    </w:p>
    <w:p w14:paraId="3D0A0A7E" w14:textId="77777777" w:rsidR="000E17C1" w:rsidRDefault="000E17C1" w:rsidP="000E17C1">
      <w:pPr>
        <w:pStyle w:val="Heading1"/>
        <w:rPr>
          <w:lang w:val="en-SG"/>
        </w:rPr>
      </w:pPr>
    </w:p>
    <w:p w14:paraId="4023FC27" w14:textId="77777777" w:rsidR="000E17C1" w:rsidRDefault="000E17C1" w:rsidP="000E17C1">
      <w:pPr>
        <w:pStyle w:val="Heading1"/>
        <w:rPr>
          <w:lang w:val="en-SG"/>
        </w:rPr>
      </w:pPr>
      <w:r w:rsidRPr="000E17C1">
        <w:rPr>
          <w:b/>
          <w:bCs/>
        </w:rPr>
        <w:t xml:space="preserve">4-step process </w:t>
      </w:r>
      <w:r w:rsidRPr="000E17C1">
        <w:t>to develop self-directed learning skills</w:t>
      </w:r>
      <w:r w:rsidRPr="000E17C1">
        <w:rPr>
          <w:lang w:val="en-SG"/>
        </w:rPr>
        <w:t xml:space="preserve"> </w:t>
      </w:r>
    </w:p>
    <w:p w14:paraId="25B9651F" w14:textId="00DEA91B" w:rsidR="000E17C1" w:rsidRDefault="000E17C1">
      <w:pPr>
        <w:rPr>
          <w:rFonts w:asciiTheme="majorHAnsi" w:eastAsiaTheme="majorEastAsia" w:hAnsiTheme="majorHAnsi" w:cstheme="majorBidi"/>
          <w:color w:val="00A0B8" w:themeColor="accent1"/>
          <w:sz w:val="30"/>
          <w:lang w:val="en-SG"/>
        </w:rPr>
      </w:pPr>
      <w:r w:rsidRPr="000E17C1">
        <w:rPr>
          <w:noProof/>
          <w:lang w:val="en-SG" w:eastAsia="zh-CN"/>
        </w:rPr>
        <w:drawing>
          <wp:anchor distT="0" distB="0" distL="114300" distR="114300" simplePos="0" relativeHeight="251697152" behindDoc="1" locked="0" layoutInCell="1" allowOverlap="1" wp14:anchorId="4B1358D5" wp14:editId="4043B760">
            <wp:simplePos x="0" y="0"/>
            <wp:positionH relativeFrom="margin">
              <wp:posOffset>-1905</wp:posOffset>
            </wp:positionH>
            <wp:positionV relativeFrom="paragraph">
              <wp:posOffset>452755</wp:posOffset>
            </wp:positionV>
            <wp:extent cx="5274945" cy="2726690"/>
            <wp:effectExtent l="0" t="0" r="1905" b="0"/>
            <wp:wrapTight wrapText="bothSides">
              <wp:wrapPolygon edited="0">
                <wp:start x="7723" y="0"/>
                <wp:lineTo x="5616" y="905"/>
                <wp:lineTo x="4524" y="1660"/>
                <wp:lineTo x="4524" y="2415"/>
                <wp:lineTo x="1560" y="8300"/>
                <wp:lineTo x="1404" y="9054"/>
                <wp:lineTo x="1404" y="9658"/>
                <wp:lineTo x="0" y="14336"/>
                <wp:lineTo x="0" y="15091"/>
                <wp:lineTo x="2652" y="16902"/>
                <wp:lineTo x="2652" y="17354"/>
                <wp:lineTo x="4368" y="19316"/>
                <wp:lineTo x="4758" y="19316"/>
                <wp:lineTo x="4758" y="20071"/>
                <wp:lineTo x="10687" y="21429"/>
                <wp:lineTo x="13573" y="21429"/>
                <wp:lineTo x="14197" y="21429"/>
                <wp:lineTo x="14821" y="21429"/>
                <wp:lineTo x="17161" y="19769"/>
                <wp:lineTo x="17239" y="19316"/>
                <wp:lineTo x="19892" y="14487"/>
                <wp:lineTo x="20438" y="12676"/>
                <wp:lineTo x="20438" y="12073"/>
                <wp:lineTo x="20906" y="9658"/>
                <wp:lineTo x="21530" y="7545"/>
                <wp:lineTo x="21530" y="6942"/>
                <wp:lineTo x="18878" y="4829"/>
                <wp:lineTo x="18956" y="4075"/>
                <wp:lineTo x="18410" y="3320"/>
                <wp:lineTo x="17083" y="2415"/>
                <wp:lineTo x="17239" y="1207"/>
                <wp:lineTo x="15913" y="905"/>
                <wp:lineTo x="8347" y="0"/>
                <wp:lineTo x="7723" y="0"/>
              </wp:wrapPolygon>
            </wp:wrapTight>
            <wp:docPr id="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SG"/>
        </w:rPr>
        <w:t xml:space="preserve"> </w:t>
      </w:r>
      <w:r>
        <w:rPr>
          <w:lang w:val="en-SG"/>
        </w:rPr>
        <w:br w:type="page"/>
      </w:r>
    </w:p>
    <w:p w14:paraId="75268D6C" w14:textId="027B87E0" w:rsidR="000E17C1" w:rsidRDefault="00855BFC" w:rsidP="000E17C1">
      <w:pPr>
        <w:pStyle w:val="Heading1"/>
        <w:rPr>
          <w:lang w:val="en-SG"/>
        </w:rPr>
      </w:pPr>
      <w:r>
        <w:rPr>
          <w:noProof/>
          <w:lang w:val="en-SG" w:eastAsia="zh-CN"/>
        </w:rPr>
        <w:lastRenderedPageBreak/>
        <w:drawing>
          <wp:inline distT="0" distB="0" distL="0" distR="0" wp14:anchorId="58183ED7" wp14:editId="0A60395A">
            <wp:extent cx="5274945" cy="283019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AEF6" w14:textId="77777777" w:rsidR="00855BFC" w:rsidRDefault="00855BFC" w:rsidP="00855BFC">
      <w:pPr>
        <w:rPr>
          <w:lang w:val="en-SG"/>
        </w:rPr>
      </w:pPr>
    </w:p>
    <w:p w14:paraId="2E9BF4C6" w14:textId="300A2EDD" w:rsidR="00855BFC" w:rsidRDefault="00855BFC">
      <w:pPr>
        <w:rPr>
          <w:lang w:val="en-SG"/>
        </w:rPr>
      </w:pPr>
      <w:r>
        <w:rPr>
          <w:lang w:val="en-SG"/>
        </w:rPr>
        <w:br w:type="page"/>
      </w:r>
    </w:p>
    <w:p w14:paraId="11B4B372" w14:textId="31A2CA26" w:rsidR="00855BFC" w:rsidRDefault="00855BFC" w:rsidP="00855BFC">
      <w:pPr>
        <w:rPr>
          <w:lang w:val="en-SG"/>
        </w:rPr>
      </w:pPr>
      <w:r>
        <w:rPr>
          <w:noProof/>
          <w:lang w:val="en-SG" w:eastAsia="zh-CN"/>
        </w:rPr>
        <w:lastRenderedPageBreak/>
        <w:drawing>
          <wp:inline distT="0" distB="0" distL="0" distR="0" wp14:anchorId="4D31ECF8" wp14:editId="002D232A">
            <wp:extent cx="5274945" cy="2745740"/>
            <wp:effectExtent l="0" t="0" r="1905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A878" w14:textId="7EE26D27" w:rsidR="00226E05" w:rsidRDefault="00226E05">
      <w:pPr>
        <w:rPr>
          <w:lang w:val="en-SG"/>
        </w:rPr>
      </w:pPr>
      <w:r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827078" wp14:editId="5A219CC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27374" cy="5834270"/>
                <wp:effectExtent l="0" t="0" r="26035" b="14605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374" cy="5834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D6714" w14:textId="77777777" w:rsidR="00226E05" w:rsidRDefault="00226E05" w:rsidP="00226E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27078" id="Text Box 216" o:spid="_x0000_s1037" type="#_x0000_t202" style="position:absolute;margin-left:0;margin-top:0;width:419.5pt;height:459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" fillcolor="white [3201]" strokeweight=".5pt">
                <v:textbox>
                  <w:txbxContent>
                    <w:p w14:paraId="113D6714" w14:textId="77777777" w:rsidR="00226E05" w:rsidRDefault="00226E05" w:rsidP="00226E05"/>
                  </w:txbxContent>
                </v:textbox>
              </v:shape>
            </w:pict>
          </mc:Fallback>
        </mc:AlternateContent>
      </w:r>
      <w:r>
        <w:rPr>
          <w:lang w:val="en-SG"/>
        </w:rPr>
        <w:br w:type="page"/>
      </w:r>
    </w:p>
    <w:p w14:paraId="1F6A7476" w14:textId="77777777" w:rsidR="00855BFC" w:rsidRDefault="00855BFC" w:rsidP="00855BFC">
      <w:pPr>
        <w:rPr>
          <w:lang w:val="en-SG"/>
        </w:rPr>
      </w:pPr>
    </w:p>
    <w:p w14:paraId="6DEBD3E0" w14:textId="7FBEE1D0" w:rsidR="00855BFC" w:rsidRDefault="00855BFC" w:rsidP="00855BFC">
      <w:pPr>
        <w:rPr>
          <w:lang w:val="en-SG"/>
        </w:rPr>
      </w:pPr>
      <w:r>
        <w:rPr>
          <w:noProof/>
          <w:lang w:val="en-SG" w:eastAsia="zh-CN"/>
        </w:rPr>
        <w:drawing>
          <wp:inline distT="0" distB="0" distL="0" distR="0" wp14:anchorId="544CACDF" wp14:editId="541A0A4B">
            <wp:extent cx="5274945" cy="2976245"/>
            <wp:effectExtent l="0" t="0" r="1905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ECA9" w14:textId="7EB2FFD5" w:rsidR="00855BFC" w:rsidRDefault="00226E05">
      <w:pPr>
        <w:rPr>
          <w:lang w:val="en-SG"/>
        </w:rPr>
      </w:pPr>
      <w:r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0D7854" wp14:editId="03CE025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27374" cy="5834270"/>
                <wp:effectExtent l="0" t="0" r="26035" b="14605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374" cy="5834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2A6B0" w14:textId="77777777" w:rsidR="00226E05" w:rsidRDefault="00226E05" w:rsidP="00226E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D7854" id="Text Box 215" o:spid="_x0000_s1038" type="#_x0000_t202" style="position:absolute;margin-left:0;margin-top:-.05pt;width:419.5pt;height:459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" fillcolor="white [3201]" strokeweight=".5pt">
                <v:textbox>
                  <w:txbxContent>
                    <w:p w14:paraId="42E2A6B0" w14:textId="77777777" w:rsidR="00226E05" w:rsidRDefault="00226E05" w:rsidP="00226E05"/>
                  </w:txbxContent>
                </v:textbox>
              </v:shape>
            </w:pict>
          </mc:Fallback>
        </mc:AlternateContent>
      </w:r>
      <w:r w:rsidR="00855BFC">
        <w:rPr>
          <w:lang w:val="en-SG"/>
        </w:rPr>
        <w:br w:type="page"/>
      </w:r>
    </w:p>
    <w:p w14:paraId="3D5EFA8E" w14:textId="60B45B18" w:rsidR="00855BFC" w:rsidRDefault="00855BFC" w:rsidP="00855BFC">
      <w:pPr>
        <w:rPr>
          <w:lang w:val="en-SG"/>
        </w:rPr>
      </w:pPr>
      <w:r>
        <w:rPr>
          <w:noProof/>
          <w:lang w:val="en-SG" w:eastAsia="zh-CN"/>
        </w:rPr>
        <w:lastRenderedPageBreak/>
        <w:drawing>
          <wp:inline distT="0" distB="0" distL="0" distR="0" wp14:anchorId="02178B74" wp14:editId="1A672273">
            <wp:extent cx="5274945" cy="2729865"/>
            <wp:effectExtent l="0" t="0" r="1905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66A1" w14:textId="148EC65B" w:rsidR="00226E05" w:rsidRDefault="00226E05">
      <w:pPr>
        <w:rPr>
          <w:lang w:val="en-SG"/>
        </w:rPr>
      </w:pPr>
      <w:r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5C40F0" wp14:editId="223413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27374" cy="5834270"/>
                <wp:effectExtent l="0" t="0" r="26035" b="14605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374" cy="5834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01C315" w14:textId="77777777" w:rsidR="00226E05" w:rsidRDefault="00226E05" w:rsidP="00226E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C40F0" id="Text Box 214" o:spid="_x0000_s1039" type="#_x0000_t202" style="position:absolute;margin-left:0;margin-top:0;width:419.5pt;height:459.4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" fillcolor="white [3201]" strokeweight=".5pt">
                <v:textbox>
                  <w:txbxContent>
                    <w:p w14:paraId="3101C315" w14:textId="77777777" w:rsidR="00226E05" w:rsidRDefault="00226E05" w:rsidP="00226E05"/>
                  </w:txbxContent>
                </v:textbox>
              </v:shape>
            </w:pict>
          </mc:Fallback>
        </mc:AlternateContent>
      </w:r>
      <w:r>
        <w:rPr>
          <w:lang w:val="en-SG"/>
        </w:rPr>
        <w:br w:type="page"/>
      </w:r>
    </w:p>
    <w:p w14:paraId="4A131FA9" w14:textId="77777777" w:rsidR="00855BFC" w:rsidRDefault="00855BFC" w:rsidP="00855BFC">
      <w:pPr>
        <w:rPr>
          <w:lang w:val="en-SG"/>
        </w:rPr>
      </w:pPr>
    </w:p>
    <w:p w14:paraId="621D4898" w14:textId="77777777" w:rsidR="00855BFC" w:rsidRDefault="00855BFC" w:rsidP="00855BFC">
      <w:pPr>
        <w:rPr>
          <w:lang w:val="en-SG"/>
        </w:rPr>
      </w:pPr>
    </w:p>
    <w:p w14:paraId="1876E3A9" w14:textId="2902B201" w:rsidR="00855BFC" w:rsidRDefault="00855BFC" w:rsidP="00855BFC">
      <w:pPr>
        <w:rPr>
          <w:lang w:val="en-SG"/>
        </w:rPr>
      </w:pPr>
      <w:r>
        <w:rPr>
          <w:noProof/>
          <w:lang w:val="en-SG" w:eastAsia="zh-CN"/>
        </w:rPr>
        <w:drawing>
          <wp:inline distT="0" distB="0" distL="0" distR="0" wp14:anchorId="17662C54" wp14:editId="38B199BF">
            <wp:extent cx="5274945" cy="2933700"/>
            <wp:effectExtent l="0" t="0" r="1905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9D3D" w14:textId="740ACF7F" w:rsidR="00855BFC" w:rsidRDefault="00226E05">
      <w:pPr>
        <w:rPr>
          <w:lang w:val="en-SG"/>
        </w:rPr>
      </w:pPr>
      <w:r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C72130" wp14:editId="3B51179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27374" cy="5834270"/>
                <wp:effectExtent l="0" t="0" r="26035" b="1460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374" cy="5834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FCA05" w14:textId="77777777" w:rsidR="00226E05" w:rsidRDefault="00226E05" w:rsidP="00226E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72130" id="Text Box 213" o:spid="_x0000_s1040" type="#_x0000_t202" style="position:absolute;margin-left:0;margin-top:-.05pt;width:419.5pt;height:459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" fillcolor="white [3201]" strokeweight=".5pt">
                <v:textbox>
                  <w:txbxContent>
                    <w:p w14:paraId="75DFCA05" w14:textId="77777777" w:rsidR="00226E05" w:rsidRDefault="00226E05" w:rsidP="00226E05"/>
                  </w:txbxContent>
                </v:textbox>
              </v:shape>
            </w:pict>
          </mc:Fallback>
        </mc:AlternateContent>
      </w:r>
      <w:r w:rsidR="00855BFC">
        <w:rPr>
          <w:lang w:val="en-SG"/>
        </w:rPr>
        <w:br w:type="page"/>
      </w:r>
    </w:p>
    <w:p w14:paraId="6851E673" w14:textId="362378B0" w:rsidR="00855BFC" w:rsidRDefault="00855BFC" w:rsidP="00855BFC">
      <w:pPr>
        <w:rPr>
          <w:lang w:val="en-SG"/>
        </w:rPr>
      </w:pPr>
      <w:r>
        <w:rPr>
          <w:noProof/>
          <w:lang w:val="en-SG" w:eastAsia="zh-CN"/>
        </w:rPr>
        <w:lastRenderedPageBreak/>
        <w:drawing>
          <wp:inline distT="0" distB="0" distL="0" distR="0" wp14:anchorId="3345D83F" wp14:editId="76DBBF96">
            <wp:extent cx="5729573" cy="2880995"/>
            <wp:effectExtent l="0" t="0" r="508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9837" cy="28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C977" w14:textId="331959DF" w:rsidR="00855BFC" w:rsidRDefault="00226E05">
      <w:pPr>
        <w:rPr>
          <w:lang w:val="en-SG"/>
        </w:rPr>
      </w:pPr>
      <w:r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99834B" wp14:editId="124ED8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27374" cy="5834270"/>
                <wp:effectExtent l="0" t="0" r="26035" b="14605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374" cy="5834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F4B19" w14:textId="77777777" w:rsidR="00226E05" w:rsidRDefault="00226E05" w:rsidP="00226E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9834B" id="Text Box 212" o:spid="_x0000_s1041" type="#_x0000_t202" style="position:absolute;margin-left:0;margin-top:0;width:419.5pt;height:459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" fillcolor="white [3201]" strokeweight=".5pt">
                <v:textbox>
                  <w:txbxContent>
                    <w:p w14:paraId="249F4B19" w14:textId="77777777" w:rsidR="00226E05" w:rsidRDefault="00226E05" w:rsidP="00226E05"/>
                  </w:txbxContent>
                </v:textbox>
              </v:shape>
            </w:pict>
          </mc:Fallback>
        </mc:AlternateContent>
      </w:r>
      <w:r w:rsidR="00855BFC">
        <w:rPr>
          <w:lang w:val="en-SG"/>
        </w:rPr>
        <w:br w:type="page"/>
      </w:r>
    </w:p>
    <w:p w14:paraId="252C78D0" w14:textId="2F772230" w:rsidR="00855BFC" w:rsidRDefault="00855BFC" w:rsidP="00855BFC">
      <w:pPr>
        <w:rPr>
          <w:lang w:val="en-SG"/>
        </w:rPr>
      </w:pPr>
      <w:r>
        <w:rPr>
          <w:noProof/>
          <w:lang w:val="en-SG" w:eastAsia="zh-CN"/>
        </w:rPr>
        <w:lastRenderedPageBreak/>
        <w:drawing>
          <wp:inline distT="0" distB="0" distL="0" distR="0" wp14:anchorId="08674789" wp14:editId="436F912C">
            <wp:extent cx="5274945" cy="2283460"/>
            <wp:effectExtent l="0" t="0" r="1905" b="254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1A08" w14:textId="01D63DDC" w:rsidR="00855BFC" w:rsidRDefault="00855BFC" w:rsidP="00855BFC">
      <w:pPr>
        <w:rPr>
          <w:lang w:val="en-SG"/>
        </w:rPr>
      </w:pPr>
      <w:r>
        <w:rPr>
          <w:noProof/>
          <w:lang w:val="en-SG"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0FC8A3" wp14:editId="741FA55F">
                <wp:simplePos x="0" y="0"/>
                <wp:positionH relativeFrom="column">
                  <wp:posOffset>9939</wp:posOffset>
                </wp:positionH>
                <wp:positionV relativeFrom="paragraph">
                  <wp:posOffset>281167</wp:posOffset>
                </wp:positionV>
                <wp:extent cx="5327374" cy="5834270"/>
                <wp:effectExtent l="0" t="0" r="26035" b="14605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374" cy="5834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CC521" w14:textId="77777777" w:rsidR="00855BFC" w:rsidRDefault="00855B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FC8A3" id="Text Box 205" o:spid="_x0000_s1042" type="#_x0000_t202" style="position:absolute;margin-left:.8pt;margin-top:22.15pt;width:419.5pt;height:459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" fillcolor="white [3201]" strokeweight=".5pt">
                <v:textbox>
                  <w:txbxContent>
                    <w:p w14:paraId="51FCC521" w14:textId="77777777" w:rsidR="00855BFC" w:rsidRDefault="00855BFC"/>
                  </w:txbxContent>
                </v:textbox>
              </v:shape>
            </w:pict>
          </mc:Fallback>
        </mc:AlternateContent>
      </w:r>
    </w:p>
    <w:p w14:paraId="3C6F8658" w14:textId="7D18143C" w:rsidR="00855BFC" w:rsidRDefault="00855BFC">
      <w:pPr>
        <w:rPr>
          <w:lang w:val="en-SG"/>
        </w:rPr>
      </w:pPr>
      <w:r>
        <w:rPr>
          <w:lang w:val="en-SG"/>
        </w:rPr>
        <w:br w:type="page"/>
      </w:r>
    </w:p>
    <w:p w14:paraId="40D692FD" w14:textId="390F8D49" w:rsidR="00226E05" w:rsidRPr="00FF6957" w:rsidRDefault="00ED10B0" w:rsidP="00226E05">
      <w:pPr>
        <w:jc w:val="center"/>
        <w:rPr>
          <w:b/>
          <w:sz w:val="40"/>
        </w:rPr>
      </w:pPr>
      <w:r w:rsidRPr="00DE37A6">
        <w:rPr>
          <w:b/>
          <w:noProof/>
          <w:sz w:val="40"/>
          <w:lang w:val="en-SG" w:eastAsia="zh-CN"/>
        </w:rPr>
        <w:lastRenderedPageBreak/>
        <mc:AlternateContent>
          <mc:Choice Requires="wpg">
            <w:drawing>
              <wp:anchor distT="45720" distB="45720" distL="182880" distR="182880" simplePos="0" relativeHeight="251714560" behindDoc="0" locked="0" layoutInCell="1" allowOverlap="1" wp14:anchorId="24AC0A67" wp14:editId="58FDD43A">
                <wp:simplePos x="0" y="0"/>
                <wp:positionH relativeFrom="margin">
                  <wp:posOffset>4731026</wp:posOffset>
                </wp:positionH>
                <wp:positionV relativeFrom="margin">
                  <wp:posOffset>-720228</wp:posOffset>
                </wp:positionV>
                <wp:extent cx="1280160" cy="885139"/>
                <wp:effectExtent l="0" t="0" r="0" b="10795"/>
                <wp:wrapNone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0" cy="885139"/>
                          <a:chOff x="0" y="0"/>
                          <a:chExt cx="3567448" cy="775187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0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F33DCC" w14:textId="77777777" w:rsidR="00ED10B0" w:rsidRDefault="00ED10B0" w:rsidP="00ED10B0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0" y="252692"/>
                            <a:ext cx="3567448" cy="522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5F082C" w14:textId="77777777" w:rsidR="00ED10B0" w:rsidRDefault="00ED10B0" w:rsidP="00ED10B0">
                              <w:pPr>
                                <w:rPr>
                                  <w:caps/>
                                  <w:color w:val="00A0B8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00A0B8" w:themeColor="accent1"/>
                                  <w:sz w:val="26"/>
                                  <w:szCs w:val="26"/>
                                </w:rPr>
                                <w:t xml:space="preserve">Template  </w:t>
                              </w:r>
                              <w:r w:rsidRPr="00DE37A6">
                                <w:rPr>
                                  <w:caps/>
                                  <w:color w:val="00A0B8" w:themeColor="accent1"/>
                                  <w:sz w:val="48"/>
                                  <w:szCs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AC0A67" id="Group 198" o:spid="_x0000_s1043" style="position:absolute;left:0;text-align:left;margin-left:372.5pt;margin-top:-56.7pt;width:100.8pt;height:69.7pt;z-index:251714560;mso-wrap-distance-left:14.4pt;mso-wrap-distance-top:3.6pt;mso-wrap-distance-right:14.4pt;mso-wrap-distance-bottom:3.6pt;mso-position-horizontal-relative:margin;mso-position-vertical-relative:margin;mso-width-relative:margin;mso-height-relative:margin" coordsize="35674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">
                <v:rect id="Rectangle 199" o:spid="_x0000_s1044" style="position:absolute;width:35674;height:27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b5qcIA&#10;AADcAAAADwAAAGRycy9kb3ducmV2LnhtbERPTWsCMRC9F/wPYYTearaFSl2NUoVKj2ql6G3YjJvF&#10;zSRssu7aX2+Egrd5vM+ZLXpbiws1oXKs4HWUgSAunK64VLD/+Xr5ABEissbaMSm4UoDFfPA0w1y7&#10;jrd02cVSpBAOOSowMfpcylAYshhGzhMn7uQaizHBppS6wS6F21q+ZdlYWqw4NRj0tDJUnHetVeDX&#10;+83xZJa+G19/39d92R7+qlap52H/OQURqY8P8b/7W6f5kwncn0kX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NvmpwgAAANwAAAAPAAAAAAAAAAAAAAAAAJgCAABkcnMvZG93&#10;bnJldi54bWxQSwUGAAAAAAQABAD1AAAAhwMAAAAA&#10;" fillcolor="#00a0b8 [3204]" stroked="f" strokeweight="2pt">
                  <v:textbox>
                    <w:txbxContent>
                      <w:p w14:paraId="1FF33DCC" w14:textId="77777777" w:rsidR="00ED10B0" w:rsidRDefault="00ED10B0" w:rsidP="00ED10B0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45" type="#_x0000_t202" style="position:absolute;top:2526;width:35674;height:5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XZEcEA&#10;AADcAAAADwAAAGRycy9kb3ducmV2LnhtbESPQYvCMBSE7wv+h/AEb5qquCvVKCIIgiK7VfT6aJ5t&#10;sXmpTdT6740g7HGYmW+Y6bwxpbhT7QrLCvq9CARxanXBmYLDftUdg3AeWWNpmRQ8ycF81vqaYqzt&#10;g//onvhMBAi7GBXk3lexlC7NyaDr2Yo4eGdbG/RB1pnUNT4C3JRyEEXf0mDBYSHHipY5pZfkZhT8&#10;bn72ZXH0Sx5isjtt3fXcjFCpTrtZTEB4avx/+NNeawWBCO8z4QjI2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112RHBAAAA3AAAAA8AAAAAAAAAAAAAAAAAmAIAAGRycy9kb3du&#10;cmV2LnhtbFBLBQYAAAAABAAEAPUAAACGAwAAAAA=&#10;" filled="f" stroked="f" strokeweight=".5pt">
                  <v:textbox inset=",7.2pt,,0">
                    <w:txbxContent>
                      <w:p w14:paraId="155F082C" w14:textId="77777777" w:rsidR="00ED10B0" w:rsidRDefault="00ED10B0" w:rsidP="00ED10B0">
                        <w:pPr>
                          <w:rPr>
                            <w:caps/>
                            <w:color w:val="00A0B8" w:themeColor="accent1"/>
                            <w:sz w:val="26"/>
                            <w:szCs w:val="26"/>
                          </w:rPr>
                        </w:pPr>
                        <w:proofErr w:type="gramStart"/>
                        <w:r>
                          <w:rPr>
                            <w:caps/>
                            <w:color w:val="00A0B8" w:themeColor="accent1"/>
                            <w:sz w:val="26"/>
                            <w:szCs w:val="26"/>
                          </w:rPr>
                          <w:t xml:space="preserve">Template  </w:t>
                        </w:r>
                        <w:r w:rsidRPr="00DE37A6">
                          <w:rPr>
                            <w:caps/>
                            <w:color w:val="00A0B8" w:themeColor="accent1"/>
                            <w:sz w:val="48"/>
                            <w:szCs w:val="26"/>
                          </w:rPr>
                          <w:t>1</w:t>
                        </w:r>
                        <w:proofErr w:type="gramEnd"/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0"/>
        <w:gridCol w:w="4147"/>
      </w:tblGrid>
      <w:tr w:rsidR="00226E05" w14:paraId="17DE3CAA" w14:textId="77777777" w:rsidTr="004D229D">
        <w:tc>
          <w:tcPr>
            <w:tcW w:w="4508" w:type="dxa"/>
          </w:tcPr>
          <w:p w14:paraId="02D1D8B1" w14:textId="77777777" w:rsidR="00226E05" w:rsidRDefault="00226E05" w:rsidP="004D229D">
            <w:r>
              <w:t xml:space="preserve">Name: </w:t>
            </w:r>
          </w:p>
        </w:tc>
        <w:tc>
          <w:tcPr>
            <w:tcW w:w="4508" w:type="dxa"/>
          </w:tcPr>
          <w:p w14:paraId="4772BD8A" w14:textId="77777777" w:rsidR="00226E05" w:rsidRDefault="00226E05" w:rsidP="004D229D">
            <w:r>
              <w:t>Date:</w:t>
            </w:r>
          </w:p>
        </w:tc>
      </w:tr>
      <w:tr w:rsidR="00226E05" w14:paraId="3A92D49E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43CA14F5" w14:textId="77777777" w:rsidR="00226E05" w:rsidRDefault="00226E05" w:rsidP="004D229D">
            <w:pPr>
              <w:jc w:val="center"/>
            </w:pPr>
            <w:r>
              <w:t>Where Am I Going?</w:t>
            </w:r>
          </w:p>
        </w:tc>
      </w:tr>
      <w:tr w:rsidR="00226E05" w14:paraId="0C9B063F" w14:textId="77777777" w:rsidTr="004D229D">
        <w:tc>
          <w:tcPr>
            <w:tcW w:w="9016" w:type="dxa"/>
            <w:gridSpan w:val="2"/>
          </w:tcPr>
          <w:p w14:paraId="2DF39488" w14:textId="77777777" w:rsidR="00226E05" w:rsidRDefault="00226E05" w:rsidP="004D229D">
            <w:r>
              <w:t>My Goal:</w:t>
            </w:r>
          </w:p>
          <w:p w14:paraId="7495E4CB" w14:textId="77777777" w:rsidR="00226E05" w:rsidRDefault="00226E05" w:rsidP="004D229D"/>
          <w:p w14:paraId="35773336" w14:textId="77777777" w:rsidR="00226E05" w:rsidRDefault="00226E05" w:rsidP="004D229D"/>
          <w:p w14:paraId="38F47503" w14:textId="77777777" w:rsidR="00226E05" w:rsidRDefault="00226E05" w:rsidP="004D229D"/>
          <w:p w14:paraId="1539B821" w14:textId="77777777" w:rsidR="00226E05" w:rsidRDefault="00226E05" w:rsidP="004D229D"/>
          <w:p w14:paraId="62597AC4" w14:textId="77777777" w:rsidR="00226E05" w:rsidRDefault="00226E05" w:rsidP="004D229D"/>
          <w:p w14:paraId="1DC7948F" w14:textId="77777777" w:rsidR="00226E05" w:rsidRDefault="00226E05" w:rsidP="004D229D"/>
        </w:tc>
      </w:tr>
      <w:tr w:rsidR="00226E05" w14:paraId="10A05492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324B5FA0" w14:textId="77777777" w:rsidR="00226E05" w:rsidRDefault="00226E05" w:rsidP="004D229D">
            <w:pPr>
              <w:jc w:val="center"/>
            </w:pPr>
            <w:r>
              <w:t>Where Am I Now?</w:t>
            </w:r>
          </w:p>
        </w:tc>
      </w:tr>
      <w:tr w:rsidR="00226E05" w14:paraId="454AE003" w14:textId="77777777" w:rsidTr="004D229D">
        <w:trPr>
          <w:trHeight w:val="3324"/>
        </w:trPr>
        <w:tc>
          <w:tcPr>
            <w:tcW w:w="4508" w:type="dxa"/>
          </w:tcPr>
          <w:p w14:paraId="71D9178A" w14:textId="77777777" w:rsidR="00226E05" w:rsidRDefault="00226E05" w:rsidP="004D229D">
            <w:r>
              <w:t>What I can  do:</w:t>
            </w:r>
          </w:p>
        </w:tc>
        <w:tc>
          <w:tcPr>
            <w:tcW w:w="4508" w:type="dxa"/>
          </w:tcPr>
          <w:p w14:paraId="3068F34F" w14:textId="77777777" w:rsidR="00226E05" w:rsidRDefault="00226E05" w:rsidP="004D229D">
            <w:r>
              <w:t>What I need to work on:</w:t>
            </w:r>
          </w:p>
        </w:tc>
      </w:tr>
      <w:tr w:rsidR="00226E05" w14:paraId="3609E88F" w14:textId="77777777" w:rsidTr="004D229D">
        <w:trPr>
          <w:trHeight w:val="281"/>
        </w:trPr>
        <w:tc>
          <w:tcPr>
            <w:tcW w:w="9016" w:type="dxa"/>
            <w:gridSpan w:val="2"/>
            <w:shd w:val="clear" w:color="auto" w:fill="D6ECFF" w:themeFill="background2"/>
          </w:tcPr>
          <w:p w14:paraId="6480A369" w14:textId="77777777" w:rsidR="00226E05" w:rsidRDefault="00226E05" w:rsidP="004D229D">
            <w:pPr>
              <w:jc w:val="center"/>
            </w:pPr>
            <w:r>
              <w:t>How Will I Close the Gap?</w:t>
            </w:r>
          </w:p>
        </w:tc>
      </w:tr>
      <w:tr w:rsidR="00226E05" w14:paraId="0DEA6725" w14:textId="77777777" w:rsidTr="004D229D">
        <w:trPr>
          <w:trHeight w:val="285"/>
        </w:trPr>
        <w:tc>
          <w:tcPr>
            <w:tcW w:w="9016" w:type="dxa"/>
            <w:gridSpan w:val="2"/>
          </w:tcPr>
          <w:p w14:paraId="352B81A1" w14:textId="77777777" w:rsidR="00226E05" w:rsidRDefault="00226E05" w:rsidP="004D229D">
            <w:pPr>
              <w:pStyle w:val="ListParagraph"/>
              <w:numPr>
                <w:ilvl w:val="0"/>
                <w:numId w:val="21"/>
              </w:numPr>
            </w:pPr>
            <w:r w:rsidRPr="00E34C66">
              <w:t>With help from:</w:t>
            </w:r>
          </w:p>
          <w:p w14:paraId="6118C27F" w14:textId="77777777" w:rsidR="00226E05" w:rsidRPr="00E34C66" w:rsidRDefault="00226E05" w:rsidP="004D229D">
            <w:pPr>
              <w:pStyle w:val="ListParagraph"/>
              <w:numPr>
                <w:ilvl w:val="0"/>
                <w:numId w:val="21"/>
              </w:numPr>
            </w:pPr>
          </w:p>
        </w:tc>
      </w:tr>
      <w:tr w:rsidR="00226E05" w14:paraId="261505D9" w14:textId="77777777" w:rsidTr="004D229D">
        <w:trPr>
          <w:trHeight w:val="261"/>
        </w:trPr>
        <w:tc>
          <w:tcPr>
            <w:tcW w:w="9016" w:type="dxa"/>
            <w:gridSpan w:val="2"/>
          </w:tcPr>
          <w:p w14:paraId="7483A438" w14:textId="77777777" w:rsidR="00226E05" w:rsidRDefault="00226E05" w:rsidP="004D229D">
            <w:pPr>
              <w:pStyle w:val="ListParagraph"/>
              <w:numPr>
                <w:ilvl w:val="0"/>
                <w:numId w:val="21"/>
              </w:numPr>
            </w:pPr>
            <w:r w:rsidRPr="00E34C66">
              <w:t>Using these resources:</w:t>
            </w:r>
          </w:p>
          <w:p w14:paraId="793FF7DE" w14:textId="77777777" w:rsidR="00226E05" w:rsidRPr="00E34C66" w:rsidRDefault="00226E05" w:rsidP="004D229D">
            <w:pPr>
              <w:pStyle w:val="ListParagraph"/>
              <w:numPr>
                <w:ilvl w:val="0"/>
                <w:numId w:val="21"/>
              </w:numPr>
            </w:pPr>
          </w:p>
        </w:tc>
      </w:tr>
      <w:tr w:rsidR="00226E05" w14:paraId="0B4604F9" w14:textId="77777777" w:rsidTr="004D229D">
        <w:trPr>
          <w:trHeight w:val="261"/>
        </w:trPr>
        <w:tc>
          <w:tcPr>
            <w:tcW w:w="9016" w:type="dxa"/>
            <w:gridSpan w:val="2"/>
          </w:tcPr>
          <w:p w14:paraId="0F8E1599" w14:textId="77777777" w:rsidR="00226E05" w:rsidRDefault="00226E05" w:rsidP="004D229D">
            <w:pPr>
              <w:pStyle w:val="ListParagraph"/>
              <w:numPr>
                <w:ilvl w:val="0"/>
                <w:numId w:val="21"/>
              </w:numPr>
            </w:pPr>
            <w:r w:rsidRPr="00E34C66">
              <w:t>Actions I will take:</w:t>
            </w:r>
          </w:p>
          <w:p w14:paraId="58DF5829" w14:textId="77777777" w:rsidR="00226E05" w:rsidRPr="00E34C66" w:rsidRDefault="00226E05" w:rsidP="004D229D">
            <w:pPr>
              <w:pStyle w:val="ListParagraph"/>
              <w:numPr>
                <w:ilvl w:val="0"/>
                <w:numId w:val="21"/>
              </w:numPr>
            </w:pPr>
          </w:p>
        </w:tc>
      </w:tr>
      <w:tr w:rsidR="00226E05" w14:paraId="576F816C" w14:textId="77777777" w:rsidTr="004D229D">
        <w:tc>
          <w:tcPr>
            <w:tcW w:w="4508" w:type="dxa"/>
          </w:tcPr>
          <w:p w14:paraId="18398366" w14:textId="77777777" w:rsidR="00226E05" w:rsidRDefault="00226E05" w:rsidP="004D229D">
            <w:r>
              <w:t>What:</w:t>
            </w:r>
          </w:p>
          <w:p w14:paraId="7172A9B5" w14:textId="77777777" w:rsidR="00226E05" w:rsidRDefault="00226E05" w:rsidP="004D229D"/>
        </w:tc>
        <w:tc>
          <w:tcPr>
            <w:tcW w:w="4508" w:type="dxa"/>
          </w:tcPr>
          <w:p w14:paraId="56E573CC" w14:textId="77777777" w:rsidR="00226E05" w:rsidRDefault="00226E05" w:rsidP="004D229D">
            <w:r>
              <w:t>When:</w:t>
            </w:r>
          </w:p>
          <w:p w14:paraId="3B983A71" w14:textId="77777777" w:rsidR="00226E05" w:rsidRDefault="00226E05" w:rsidP="004D229D"/>
          <w:p w14:paraId="5A06D904" w14:textId="77777777" w:rsidR="00226E05" w:rsidRDefault="00226E05" w:rsidP="004D229D"/>
          <w:p w14:paraId="53C051BB" w14:textId="77777777" w:rsidR="00226E05" w:rsidRDefault="00226E05" w:rsidP="004D229D"/>
          <w:p w14:paraId="140C66A0" w14:textId="77777777" w:rsidR="00226E05" w:rsidRDefault="00226E05" w:rsidP="004D229D"/>
          <w:p w14:paraId="3AC9CCFC" w14:textId="77777777" w:rsidR="00226E05" w:rsidRDefault="00226E05" w:rsidP="004D229D"/>
          <w:p w14:paraId="6AC9B69C" w14:textId="77777777" w:rsidR="00226E05" w:rsidRDefault="00226E05" w:rsidP="004D229D"/>
        </w:tc>
      </w:tr>
    </w:tbl>
    <w:p w14:paraId="6BC4E4B9" w14:textId="77777777" w:rsidR="00226E05" w:rsidRDefault="00226E05" w:rsidP="00226E05"/>
    <w:p w14:paraId="7B877AE6" w14:textId="77777777" w:rsidR="00226E05" w:rsidRDefault="00226E05" w:rsidP="00226E05">
      <w:r>
        <w:br w:type="page"/>
      </w:r>
    </w:p>
    <w:p w14:paraId="1782C6C3" w14:textId="77777777" w:rsidR="00226E05" w:rsidRPr="00CB6DD1" w:rsidRDefault="00226E05" w:rsidP="00226E05">
      <w:pPr>
        <w:jc w:val="center"/>
        <w:rPr>
          <w:b/>
          <w:sz w:val="40"/>
        </w:rPr>
      </w:pPr>
      <w:r w:rsidRPr="00DE37A6">
        <w:rPr>
          <w:b/>
          <w:noProof/>
          <w:sz w:val="40"/>
          <w:lang w:val="en-SG" w:eastAsia="zh-CN"/>
        </w:rPr>
        <w:lastRenderedPageBreak/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1EBDED6C" wp14:editId="774A0A3E">
                <wp:simplePos x="0" y="0"/>
                <wp:positionH relativeFrom="margin">
                  <wp:posOffset>4879238</wp:posOffset>
                </wp:positionH>
                <wp:positionV relativeFrom="margin">
                  <wp:posOffset>-839470</wp:posOffset>
                </wp:positionV>
                <wp:extent cx="1280160" cy="885139"/>
                <wp:effectExtent l="0" t="0" r="0" b="10795"/>
                <wp:wrapNone/>
                <wp:docPr id="206" name="Group 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0" cy="885139"/>
                          <a:chOff x="0" y="0"/>
                          <a:chExt cx="3567448" cy="775187"/>
                        </a:xfrm>
                      </wpg:grpSpPr>
                      <wps:wsp>
                        <wps:cNvPr id="207" name="Rectangle 207"/>
                        <wps:cNvSpPr/>
                        <wps:spPr>
                          <a:xfrm>
                            <a:off x="0" y="0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C3DB2E" w14:textId="77777777" w:rsidR="00226E05" w:rsidRDefault="00226E05" w:rsidP="00226E0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 Box 208"/>
                        <wps:cNvSpPr txBox="1"/>
                        <wps:spPr>
                          <a:xfrm>
                            <a:off x="0" y="252692"/>
                            <a:ext cx="3567448" cy="522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A74402" w14:textId="77777777" w:rsidR="00226E05" w:rsidRDefault="00226E05" w:rsidP="00226E05">
                              <w:pPr>
                                <w:rPr>
                                  <w:caps/>
                                  <w:color w:val="00A0B8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00A0B8" w:themeColor="accent1"/>
                                  <w:sz w:val="26"/>
                                  <w:szCs w:val="26"/>
                                </w:rPr>
                                <w:t xml:space="preserve">Template  </w:t>
                              </w:r>
                              <w:r>
                                <w:rPr>
                                  <w:caps/>
                                  <w:color w:val="00A0B8" w:themeColor="accent1"/>
                                  <w:sz w:val="48"/>
                                  <w:szCs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BDED6C" id="Group 206" o:spid="_x0000_s1046" style="position:absolute;left:0;text-align:left;margin-left:384.2pt;margin-top:-66.1pt;width:100.8pt;height:69.7pt;z-index:251700224;mso-wrap-distance-left:14.4pt;mso-wrap-distance-top:3.6pt;mso-wrap-distance-right:14.4pt;mso-wrap-distance-bottom:3.6pt;mso-position-horizontal-relative:margin;mso-position-vertical-relative:margin;mso-width-relative:margin;mso-height-relative:margin" coordsize="35674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">
                <v:rect id="Rectangle 207" o:spid="_x0000_s1047" style="position:absolute;width:35674;height:27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8u8UA&#10;AADcAAAADwAAAGRycy9kb3ducmV2LnhtbESPQWsCMRSE74L/ITyhN81WUMvWKFVQemx1Ke3tsXlu&#10;lm5ewibrrv31TaHgcZiZb5j1drCNuFIbascKHmcZCOLS6ZorBcX5MH0CESKyxsYxKbhRgO1mPFpj&#10;rl3P73Q9xUokCIccFZgYfS5lKA1ZDDPniZN3ca3FmGRbSd1in+C2kfMsW0qLNacFg572hsrvU2cV&#10;+GPx9nUxO98vbx+L41B1nz91p9TDZHh5BhFpiPfwf/tVK5hnK/g7k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yjy7xQAAANwAAAAPAAAAAAAAAAAAAAAAAJgCAABkcnMv&#10;ZG93bnJldi54bWxQSwUGAAAAAAQABAD1AAAAigMAAAAA&#10;" fillcolor="#00a0b8 [3204]" stroked="f" strokeweight="2pt">
                  <v:textbox>
                    <w:txbxContent>
                      <w:p w14:paraId="4AC3DB2E" w14:textId="77777777" w:rsidR="00226E05" w:rsidRDefault="00226E05" w:rsidP="00226E0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8" o:spid="_x0000_s1048" type="#_x0000_t202" style="position:absolute;top:2526;width:35674;height:5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PVF8EA&#10;AADcAAAADwAAAGRycy9kb3ducmV2LnhtbERPTWvCQBC9F/wPywje6sZIW4luggQKgiJtFL0O2TEJ&#10;ZmfT7Krpv3cPhR4f73uVDaYVd+pdY1nBbBqBIC6tbrhScDx8vi5AOI+ssbVMCn7JQZaOXlaYaPvg&#10;b7oXvhIhhF2CCmrvu0RKV9Zk0E1tRxy4i+0N+gD7SuoeHyHctDKOondpsOHQUGNHeU3ltbgZBV/b&#10;j0PbnHzOcyz25537uQxvqNRkPKyXIDwN/l/8595oBXEU1oYz4QjI9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D1RfBAAAA3AAAAA8AAAAAAAAAAAAAAAAAmAIAAGRycy9kb3du&#10;cmV2LnhtbFBLBQYAAAAABAAEAPUAAACGAwAAAAA=&#10;" filled="f" stroked="f" strokeweight=".5pt">
                  <v:textbox inset=",7.2pt,,0">
                    <w:txbxContent>
                      <w:p w14:paraId="11A74402" w14:textId="77777777" w:rsidR="00226E05" w:rsidRDefault="00226E05" w:rsidP="00226E05">
                        <w:pPr>
                          <w:rPr>
                            <w:caps/>
                            <w:color w:val="00A0B8" w:themeColor="accent1"/>
                            <w:sz w:val="26"/>
                            <w:szCs w:val="26"/>
                          </w:rPr>
                        </w:pPr>
                        <w:proofErr w:type="gramStart"/>
                        <w:r>
                          <w:rPr>
                            <w:caps/>
                            <w:color w:val="00A0B8" w:themeColor="accent1"/>
                            <w:sz w:val="26"/>
                            <w:szCs w:val="26"/>
                          </w:rPr>
                          <w:t xml:space="preserve">Template  </w:t>
                        </w:r>
                        <w:r>
                          <w:rPr>
                            <w:caps/>
                            <w:color w:val="00A0B8" w:themeColor="accent1"/>
                            <w:sz w:val="48"/>
                            <w:szCs w:val="26"/>
                          </w:rPr>
                          <w:t>2</w:t>
                        </w:r>
                        <w:proofErr w:type="gramEnd"/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Pr="00CB6DD1">
        <w:rPr>
          <w:b/>
          <w:sz w:val="40"/>
        </w:rPr>
        <w:t>PERFORM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3"/>
        <w:gridCol w:w="4144"/>
      </w:tblGrid>
      <w:tr w:rsidR="00226E05" w14:paraId="469A9E2B" w14:textId="77777777" w:rsidTr="004D229D">
        <w:tc>
          <w:tcPr>
            <w:tcW w:w="4508" w:type="dxa"/>
            <w:shd w:val="clear" w:color="auto" w:fill="D6ECFF" w:themeFill="background2"/>
          </w:tcPr>
          <w:p w14:paraId="0F0FEE66" w14:textId="77777777" w:rsidR="00226E05" w:rsidRDefault="00226E05" w:rsidP="004D229D">
            <w:r>
              <w:t>Name:</w:t>
            </w:r>
          </w:p>
        </w:tc>
        <w:tc>
          <w:tcPr>
            <w:tcW w:w="4508" w:type="dxa"/>
            <w:shd w:val="clear" w:color="auto" w:fill="D6ECFF" w:themeFill="background2"/>
          </w:tcPr>
          <w:p w14:paraId="71398470" w14:textId="77777777" w:rsidR="00226E05" w:rsidRDefault="00226E05" w:rsidP="004D229D">
            <w:r>
              <w:t>Date:</w:t>
            </w:r>
          </w:p>
        </w:tc>
      </w:tr>
      <w:tr w:rsidR="00226E05" w14:paraId="48207897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34B2BD99" w14:textId="77777777" w:rsidR="00226E05" w:rsidRDefault="00226E05" w:rsidP="004D229D">
            <w:r>
              <w:t>Strategies that I am using</w:t>
            </w:r>
          </w:p>
        </w:tc>
      </w:tr>
      <w:tr w:rsidR="00226E05" w14:paraId="169E27BF" w14:textId="77777777" w:rsidTr="004D229D">
        <w:tc>
          <w:tcPr>
            <w:tcW w:w="9016" w:type="dxa"/>
            <w:gridSpan w:val="2"/>
          </w:tcPr>
          <w:p w14:paraId="20BF02D0" w14:textId="77777777" w:rsidR="00226E05" w:rsidRDefault="00226E05" w:rsidP="004D229D"/>
          <w:p w14:paraId="5ADBA3C0" w14:textId="77777777" w:rsidR="00226E05" w:rsidRDefault="00226E05" w:rsidP="004D229D"/>
          <w:p w14:paraId="3725F3D0" w14:textId="77777777" w:rsidR="00226E05" w:rsidRDefault="00226E05" w:rsidP="004D229D"/>
          <w:p w14:paraId="46073E17" w14:textId="77777777" w:rsidR="00226E05" w:rsidRDefault="00226E05" w:rsidP="004D229D"/>
          <w:p w14:paraId="1EE5D5CB" w14:textId="77777777" w:rsidR="00226E05" w:rsidRDefault="00226E05" w:rsidP="004D229D"/>
          <w:p w14:paraId="724793A0" w14:textId="77777777" w:rsidR="00226E05" w:rsidRDefault="00226E05" w:rsidP="004D229D"/>
          <w:p w14:paraId="3EF75AE2" w14:textId="77777777" w:rsidR="00226E05" w:rsidRDefault="00226E05" w:rsidP="004D229D"/>
          <w:p w14:paraId="32667063" w14:textId="77777777" w:rsidR="00226E05" w:rsidRDefault="00226E05" w:rsidP="004D229D"/>
          <w:p w14:paraId="1EF2491A" w14:textId="77777777" w:rsidR="00226E05" w:rsidRDefault="00226E05" w:rsidP="004D229D"/>
          <w:p w14:paraId="4FEB3AB1" w14:textId="77777777" w:rsidR="00226E05" w:rsidRDefault="00226E05" w:rsidP="004D229D"/>
          <w:p w14:paraId="0E3786C0" w14:textId="77777777" w:rsidR="00226E05" w:rsidRDefault="00226E05" w:rsidP="004D229D"/>
          <w:p w14:paraId="03391D30" w14:textId="77777777" w:rsidR="00226E05" w:rsidRDefault="00226E05" w:rsidP="004D229D"/>
          <w:p w14:paraId="41217F12" w14:textId="77777777" w:rsidR="00226E05" w:rsidRDefault="00226E05" w:rsidP="004D229D"/>
          <w:p w14:paraId="3D14BE11" w14:textId="77777777" w:rsidR="00226E05" w:rsidRDefault="00226E05" w:rsidP="004D229D"/>
          <w:p w14:paraId="5FCC6B90" w14:textId="77777777" w:rsidR="00226E05" w:rsidRDefault="00226E05" w:rsidP="004D229D"/>
          <w:p w14:paraId="404767E7" w14:textId="77777777" w:rsidR="00226E05" w:rsidRDefault="00226E05" w:rsidP="004D229D"/>
          <w:p w14:paraId="0E69D4AC" w14:textId="77777777" w:rsidR="00226E05" w:rsidRDefault="00226E05" w:rsidP="004D229D"/>
          <w:p w14:paraId="0D109677" w14:textId="77777777" w:rsidR="00226E05" w:rsidRDefault="00226E05" w:rsidP="004D229D"/>
          <w:p w14:paraId="50690DC0" w14:textId="77777777" w:rsidR="00226E05" w:rsidRDefault="00226E05" w:rsidP="004D229D"/>
          <w:p w14:paraId="69415344" w14:textId="77777777" w:rsidR="00226E05" w:rsidRDefault="00226E05" w:rsidP="004D229D"/>
          <w:p w14:paraId="0A2453B7" w14:textId="77777777" w:rsidR="00226E05" w:rsidRDefault="00226E05" w:rsidP="004D229D"/>
          <w:p w14:paraId="2EAC3832" w14:textId="77777777" w:rsidR="00226E05" w:rsidRDefault="00226E05" w:rsidP="004D229D"/>
          <w:p w14:paraId="1FF4B028" w14:textId="77777777" w:rsidR="00226E05" w:rsidRDefault="00226E05" w:rsidP="004D229D"/>
          <w:p w14:paraId="0916A7C8" w14:textId="77777777" w:rsidR="00226E05" w:rsidRDefault="00226E05" w:rsidP="004D229D"/>
          <w:p w14:paraId="452F4E71" w14:textId="77777777" w:rsidR="00226E05" w:rsidRDefault="00226E05" w:rsidP="004D229D"/>
          <w:p w14:paraId="42E11406" w14:textId="77777777" w:rsidR="00226E05" w:rsidRDefault="00226E05" w:rsidP="004D229D"/>
          <w:p w14:paraId="4FCA1540" w14:textId="77777777" w:rsidR="00226E05" w:rsidRDefault="00226E05" w:rsidP="004D229D"/>
        </w:tc>
      </w:tr>
    </w:tbl>
    <w:p w14:paraId="4C6788A7" w14:textId="77777777" w:rsidR="00226E05" w:rsidRDefault="00226E05" w:rsidP="00226E05"/>
    <w:p w14:paraId="3AF24656" w14:textId="77777777" w:rsidR="00226E05" w:rsidRDefault="00226E05" w:rsidP="00226E05">
      <w:r>
        <w:br w:type="page"/>
      </w:r>
    </w:p>
    <w:p w14:paraId="7B8118A5" w14:textId="77777777" w:rsidR="00226E05" w:rsidRDefault="00226E05" w:rsidP="00226E05">
      <w:pPr>
        <w:jc w:val="center"/>
        <w:rPr>
          <w:b/>
          <w:sz w:val="40"/>
        </w:rPr>
      </w:pPr>
      <w:r w:rsidRPr="00DE37A6">
        <w:rPr>
          <w:b/>
          <w:noProof/>
          <w:sz w:val="40"/>
          <w:lang w:val="en-SG" w:eastAsia="zh-CN"/>
        </w:rPr>
        <w:lastRenderedPageBreak/>
        <mc:AlternateContent>
          <mc:Choice Requires="wpg">
            <w:drawing>
              <wp:anchor distT="45720" distB="45720" distL="182880" distR="182880" simplePos="0" relativeHeight="251701248" behindDoc="0" locked="0" layoutInCell="1" allowOverlap="1" wp14:anchorId="6E77EDB3" wp14:editId="09E6CB91">
                <wp:simplePos x="0" y="0"/>
                <wp:positionH relativeFrom="margin">
                  <wp:posOffset>4893868</wp:posOffset>
                </wp:positionH>
                <wp:positionV relativeFrom="margin">
                  <wp:posOffset>-839470</wp:posOffset>
                </wp:positionV>
                <wp:extent cx="1280160" cy="885139"/>
                <wp:effectExtent l="0" t="0" r="0" b="10795"/>
                <wp:wrapNone/>
                <wp:docPr id="209" name="Group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0" cy="885139"/>
                          <a:chOff x="0" y="0"/>
                          <a:chExt cx="3567448" cy="775187"/>
                        </a:xfrm>
                      </wpg:grpSpPr>
                      <wps:wsp>
                        <wps:cNvPr id="210" name="Rectangle 210"/>
                        <wps:cNvSpPr/>
                        <wps:spPr>
                          <a:xfrm>
                            <a:off x="0" y="0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D703B8" w14:textId="77777777" w:rsidR="00226E05" w:rsidRDefault="00226E05" w:rsidP="00226E0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 Box 211"/>
                        <wps:cNvSpPr txBox="1"/>
                        <wps:spPr>
                          <a:xfrm>
                            <a:off x="0" y="252692"/>
                            <a:ext cx="3567448" cy="522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D73DD5" w14:textId="77777777" w:rsidR="00226E05" w:rsidRDefault="00226E05" w:rsidP="00226E05">
                              <w:pPr>
                                <w:rPr>
                                  <w:caps/>
                                  <w:color w:val="00A0B8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00A0B8" w:themeColor="accent1"/>
                                  <w:sz w:val="26"/>
                                  <w:szCs w:val="26"/>
                                </w:rPr>
                                <w:t xml:space="preserve">Template  </w:t>
                              </w:r>
                              <w:r>
                                <w:rPr>
                                  <w:caps/>
                                  <w:color w:val="00A0B8" w:themeColor="accent1"/>
                                  <w:sz w:val="48"/>
                                  <w:szCs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7EDB3" id="Group 209" o:spid="_x0000_s1049" style="position:absolute;left:0;text-align:left;margin-left:385.35pt;margin-top:-66.1pt;width:100.8pt;height:69.7pt;z-index:251701248;mso-wrap-distance-left:14.4pt;mso-wrap-distance-top:3.6pt;mso-wrap-distance-right:14.4pt;mso-wrap-distance-bottom:3.6pt;mso-position-horizontal-relative:margin;mso-position-vertical-relative:margin;mso-width-relative:margin;mso-height-relative:margin" coordsize="35674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">
                <v:rect id="Rectangle 210" o:spid="_x0000_s1050" style="position:absolute;width:35674;height:27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oyEsEA&#10;AADcAAAADwAAAGRycy9kb3ducmV2LnhtbERPz2vCMBS+D/wfwhN2m6nCRKpRVFA8bipj3h7Nsyk2&#10;L6FJbd1fvxwEjx/f78Wqt7W4UxMqxwrGowwEceF0xaWC82n3MQMRIrLG2jEpeFCA1XLwtsBcu46/&#10;6X6MpUghHHJUYGL0uZShMGQxjJwnTtzVNRZjgk0pdYNdCre1nGTZVFqsODUY9LQ1VNyOrVXg9+ev&#10;y9VsfDd9/Hzu+7L9/atapd6H/XoOIlIfX+Kn+6AVTMZpfjqTjo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6MhLBAAAA3AAAAA8AAAAAAAAAAAAAAAAAmAIAAGRycy9kb3du&#10;cmV2LnhtbFBLBQYAAAAABAAEAPUAAACGAwAAAAA=&#10;" fillcolor="#00a0b8 [3204]" stroked="f" strokeweight="2pt">
                  <v:textbox>
                    <w:txbxContent>
                      <w:p w14:paraId="74D703B8" w14:textId="77777777" w:rsidR="00226E05" w:rsidRDefault="00226E05" w:rsidP="00226E0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11" o:spid="_x0000_s1051" type="#_x0000_t202" style="position:absolute;top:2526;width:35674;height:5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DqV8MA&#10;AADcAAAADwAAAGRycy9kb3ducmV2LnhtbESPQYvCMBSE7wv+h/AEb2taxV2pRhFBEBTZraLXR/Ns&#10;i81LbaLWf2+EhT0OM/MNM523phJ3alxpWUHcj0AQZ1aXnCs47FefYxDOI2usLJOCJzmYzzofU0y0&#10;ffAv3VOfiwBhl6CCwvs6kdJlBRl0fVsTB+9sG4M+yCaXusFHgJtKDqLoSxosOSwUWNOyoOyS3oyC&#10;n833viqPfslDTHenrbue2xEq1eu2iwkIT63/D/+111rBII7hfSYcA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DqV8MAAADcAAAADwAAAAAAAAAAAAAAAACYAgAAZHJzL2Rv&#10;d25yZXYueG1sUEsFBgAAAAAEAAQA9QAAAIgDAAAAAA==&#10;" filled="f" stroked="f" strokeweight=".5pt">
                  <v:textbox inset=",7.2pt,,0">
                    <w:txbxContent>
                      <w:p w14:paraId="35D73DD5" w14:textId="77777777" w:rsidR="00226E05" w:rsidRDefault="00226E05" w:rsidP="00226E05">
                        <w:pPr>
                          <w:rPr>
                            <w:caps/>
                            <w:color w:val="00A0B8" w:themeColor="accent1"/>
                            <w:sz w:val="26"/>
                            <w:szCs w:val="26"/>
                          </w:rPr>
                        </w:pPr>
                        <w:proofErr w:type="gramStart"/>
                        <w:r>
                          <w:rPr>
                            <w:caps/>
                            <w:color w:val="00A0B8" w:themeColor="accent1"/>
                            <w:sz w:val="26"/>
                            <w:szCs w:val="26"/>
                          </w:rPr>
                          <w:t xml:space="preserve">Template  </w:t>
                        </w:r>
                        <w:r>
                          <w:rPr>
                            <w:caps/>
                            <w:color w:val="00A0B8" w:themeColor="accent1"/>
                            <w:sz w:val="48"/>
                            <w:szCs w:val="26"/>
                          </w:rPr>
                          <w:t>3</w:t>
                        </w:r>
                        <w:proofErr w:type="gramEnd"/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b/>
          <w:sz w:val="40"/>
        </w:rPr>
        <w:t>MONITOR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3"/>
        <w:gridCol w:w="4144"/>
      </w:tblGrid>
      <w:tr w:rsidR="00226E05" w14:paraId="7C556920" w14:textId="77777777" w:rsidTr="004D229D">
        <w:tc>
          <w:tcPr>
            <w:tcW w:w="4508" w:type="dxa"/>
          </w:tcPr>
          <w:p w14:paraId="229B761E" w14:textId="77777777" w:rsidR="00226E05" w:rsidRDefault="00226E05" w:rsidP="004D229D">
            <w:pPr>
              <w:rPr>
                <w:b/>
                <w:sz w:val="40"/>
              </w:rPr>
            </w:pPr>
            <w:r>
              <w:t>Name:</w:t>
            </w:r>
          </w:p>
        </w:tc>
        <w:tc>
          <w:tcPr>
            <w:tcW w:w="4508" w:type="dxa"/>
          </w:tcPr>
          <w:p w14:paraId="410F2042" w14:textId="77777777" w:rsidR="00226E05" w:rsidRDefault="00226E05" w:rsidP="004D229D">
            <w:pPr>
              <w:rPr>
                <w:b/>
                <w:sz w:val="40"/>
              </w:rPr>
            </w:pPr>
            <w:r>
              <w:t>Date:</w:t>
            </w:r>
          </w:p>
        </w:tc>
      </w:tr>
      <w:tr w:rsidR="00226E05" w14:paraId="1A95F88A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73AEF911" w14:textId="77777777" w:rsidR="00226E05" w:rsidRDefault="00226E05" w:rsidP="004D229D">
            <w:pPr>
              <w:rPr>
                <w:b/>
                <w:sz w:val="40"/>
              </w:rPr>
            </w:pPr>
            <w:r>
              <w:t>Learning Target:</w:t>
            </w:r>
          </w:p>
        </w:tc>
      </w:tr>
      <w:tr w:rsidR="00226E05" w14:paraId="7C263EE3" w14:textId="77777777" w:rsidTr="004D229D">
        <w:trPr>
          <w:trHeight w:val="2290"/>
        </w:trPr>
        <w:tc>
          <w:tcPr>
            <w:tcW w:w="9016" w:type="dxa"/>
            <w:gridSpan w:val="2"/>
          </w:tcPr>
          <w:p w14:paraId="066C8740" w14:textId="77777777" w:rsidR="00226E05" w:rsidRDefault="00226E05" w:rsidP="004D229D">
            <w:r>
              <w:t>Right now, I…</w:t>
            </w:r>
          </w:p>
          <w:p w14:paraId="0C8D4FCF" w14:textId="77777777" w:rsidR="00226E05" w:rsidRDefault="00226E05" w:rsidP="004D229D"/>
          <w:p w14:paraId="243B7C76" w14:textId="77777777" w:rsidR="00226E05" w:rsidRDefault="00226E05" w:rsidP="004D229D"/>
          <w:p w14:paraId="1922808E" w14:textId="77777777" w:rsidR="00226E05" w:rsidRDefault="00226E05" w:rsidP="004D229D"/>
          <w:p w14:paraId="5BAA7837" w14:textId="77777777" w:rsidR="00226E05" w:rsidRDefault="00226E05" w:rsidP="004D229D"/>
          <w:p w14:paraId="35D2AB66" w14:textId="77777777" w:rsidR="00226E05" w:rsidRDefault="00226E05" w:rsidP="004D229D"/>
          <w:p w14:paraId="6E064497" w14:textId="77777777" w:rsidR="00226E05" w:rsidRDefault="00226E05" w:rsidP="004D229D"/>
          <w:p w14:paraId="01823B36" w14:textId="77777777" w:rsidR="00226E05" w:rsidRDefault="00226E05" w:rsidP="004D229D">
            <w:pPr>
              <w:rPr>
                <w:b/>
                <w:sz w:val="40"/>
              </w:rPr>
            </w:pPr>
          </w:p>
        </w:tc>
      </w:tr>
      <w:tr w:rsidR="00226E05" w14:paraId="6A3E6642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6247741D" w14:textId="77777777" w:rsidR="00226E05" w:rsidRDefault="00226E05" w:rsidP="004D229D">
            <w:pPr>
              <w:jc w:val="center"/>
            </w:pPr>
            <w:r>
              <w:t>Current Status?</w:t>
            </w:r>
          </w:p>
        </w:tc>
      </w:tr>
      <w:tr w:rsidR="00226E05" w14:paraId="0EA46795" w14:textId="77777777" w:rsidTr="004D229D">
        <w:tc>
          <w:tcPr>
            <w:tcW w:w="9016" w:type="dxa"/>
            <w:gridSpan w:val="2"/>
          </w:tcPr>
          <w:p w14:paraId="76E5D720" w14:textId="77777777" w:rsidR="00226E05" w:rsidRDefault="00226E05" w:rsidP="004D229D"/>
          <w:p w14:paraId="6A7AEF11" w14:textId="77777777" w:rsidR="00226E05" w:rsidRDefault="00226E05" w:rsidP="004D229D"/>
          <w:p w14:paraId="0932568A" w14:textId="77777777" w:rsidR="00226E05" w:rsidRDefault="00226E05" w:rsidP="004D229D"/>
          <w:p w14:paraId="6B2EAD2B" w14:textId="77777777" w:rsidR="00226E05" w:rsidRDefault="00226E05" w:rsidP="004D229D"/>
          <w:p w14:paraId="78B63DEF" w14:textId="77777777" w:rsidR="00226E05" w:rsidRDefault="00226E05" w:rsidP="004D229D"/>
          <w:p w14:paraId="0272E8A6" w14:textId="77777777" w:rsidR="00226E05" w:rsidRDefault="00226E05" w:rsidP="004D229D"/>
          <w:p w14:paraId="0D53CE4C" w14:textId="77777777" w:rsidR="00226E05" w:rsidRDefault="00226E05" w:rsidP="004D229D"/>
          <w:p w14:paraId="631DF09B" w14:textId="77777777" w:rsidR="00226E05" w:rsidRDefault="00226E05" w:rsidP="004D229D">
            <w:pPr>
              <w:rPr>
                <w:b/>
                <w:sz w:val="40"/>
              </w:rPr>
            </w:pPr>
          </w:p>
        </w:tc>
      </w:tr>
      <w:tr w:rsidR="00226E05" w14:paraId="63C7E1CE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54267E4B" w14:textId="77777777" w:rsidR="00226E05" w:rsidRDefault="00226E05" w:rsidP="004D229D">
            <w:r>
              <w:t>Evidence of Current Status:</w:t>
            </w:r>
          </w:p>
        </w:tc>
      </w:tr>
      <w:tr w:rsidR="00226E05" w14:paraId="243EB1F4" w14:textId="77777777" w:rsidTr="004D229D">
        <w:tc>
          <w:tcPr>
            <w:tcW w:w="9016" w:type="dxa"/>
            <w:gridSpan w:val="2"/>
          </w:tcPr>
          <w:p w14:paraId="062E7E85" w14:textId="77777777" w:rsidR="00226E05" w:rsidRDefault="00226E05" w:rsidP="004D229D"/>
          <w:p w14:paraId="40B87042" w14:textId="77777777" w:rsidR="00226E05" w:rsidRDefault="00226E05" w:rsidP="004D229D"/>
          <w:p w14:paraId="7EB779CD" w14:textId="77777777" w:rsidR="00226E05" w:rsidRDefault="00226E05" w:rsidP="004D229D"/>
          <w:p w14:paraId="5FC8A7E7" w14:textId="77777777" w:rsidR="00226E05" w:rsidRDefault="00226E05" w:rsidP="004D229D"/>
          <w:p w14:paraId="2FDE41A1" w14:textId="77777777" w:rsidR="00226E05" w:rsidRDefault="00226E05" w:rsidP="004D229D"/>
          <w:p w14:paraId="7C8888DD" w14:textId="77777777" w:rsidR="00226E05" w:rsidRDefault="00226E05" w:rsidP="004D229D"/>
          <w:p w14:paraId="1CF77C26" w14:textId="77777777" w:rsidR="00226E05" w:rsidRDefault="00226E05" w:rsidP="004D229D"/>
          <w:p w14:paraId="5D628D01" w14:textId="77777777" w:rsidR="00226E05" w:rsidRDefault="00226E05" w:rsidP="004D229D"/>
          <w:p w14:paraId="28C838FB" w14:textId="77777777" w:rsidR="00226E05" w:rsidRDefault="00226E05" w:rsidP="004D229D"/>
        </w:tc>
      </w:tr>
      <w:tr w:rsidR="00226E05" w14:paraId="1ABE0903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143D9D08" w14:textId="77777777" w:rsidR="00226E05" w:rsidRDefault="00226E05" w:rsidP="004D229D">
            <w:r>
              <w:t>Plan:</w:t>
            </w:r>
          </w:p>
        </w:tc>
      </w:tr>
      <w:tr w:rsidR="00226E05" w14:paraId="68CF1322" w14:textId="77777777" w:rsidTr="004D229D">
        <w:tc>
          <w:tcPr>
            <w:tcW w:w="9016" w:type="dxa"/>
            <w:gridSpan w:val="2"/>
          </w:tcPr>
          <w:p w14:paraId="076C680C" w14:textId="77777777" w:rsidR="00226E05" w:rsidRDefault="00226E05" w:rsidP="004D229D"/>
          <w:p w14:paraId="64E0516D" w14:textId="77777777" w:rsidR="00226E05" w:rsidRDefault="00226E05" w:rsidP="004D229D"/>
          <w:p w14:paraId="0CA09DDD" w14:textId="77777777" w:rsidR="00226E05" w:rsidRDefault="00226E05" w:rsidP="004D229D"/>
          <w:p w14:paraId="08D4E3E8" w14:textId="77777777" w:rsidR="00226E05" w:rsidRDefault="00226E05" w:rsidP="004D229D"/>
          <w:p w14:paraId="6A37ECBB" w14:textId="77777777" w:rsidR="00226E05" w:rsidRDefault="00226E05" w:rsidP="004D229D"/>
          <w:p w14:paraId="7E81BDA3" w14:textId="77777777" w:rsidR="00226E05" w:rsidRDefault="00226E05" w:rsidP="004D229D"/>
          <w:p w14:paraId="52551225" w14:textId="77777777" w:rsidR="00226E05" w:rsidRDefault="00226E05" w:rsidP="004D229D"/>
          <w:p w14:paraId="24A60011" w14:textId="77777777" w:rsidR="00226E05" w:rsidRDefault="00226E05" w:rsidP="004D229D"/>
          <w:p w14:paraId="0F5D51DD" w14:textId="77777777" w:rsidR="00226E05" w:rsidRDefault="00226E05" w:rsidP="004D229D"/>
          <w:p w14:paraId="0A1A3BEB" w14:textId="77777777" w:rsidR="00226E05" w:rsidRDefault="00226E05" w:rsidP="004D229D"/>
          <w:p w14:paraId="2B79556D" w14:textId="77777777" w:rsidR="00226E05" w:rsidRDefault="00226E05" w:rsidP="004D229D"/>
        </w:tc>
      </w:tr>
      <w:tr w:rsidR="00226E05" w14:paraId="750208DF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6B1DE5B4" w14:textId="77777777" w:rsidR="00226E05" w:rsidRDefault="00226E05" w:rsidP="004D229D">
            <w:r>
              <w:t>Evidence of Achieving My Goal:</w:t>
            </w:r>
          </w:p>
        </w:tc>
      </w:tr>
      <w:tr w:rsidR="00226E05" w14:paraId="130E85AF" w14:textId="77777777" w:rsidTr="004D229D">
        <w:tc>
          <w:tcPr>
            <w:tcW w:w="9016" w:type="dxa"/>
            <w:gridSpan w:val="2"/>
            <w:shd w:val="clear" w:color="auto" w:fill="FFFFFF" w:themeFill="background1"/>
          </w:tcPr>
          <w:p w14:paraId="6A1B5529" w14:textId="77777777" w:rsidR="00226E05" w:rsidRDefault="00226E05" w:rsidP="004D229D"/>
          <w:p w14:paraId="359EF35E" w14:textId="77777777" w:rsidR="00226E05" w:rsidRDefault="00226E05" w:rsidP="004D229D"/>
          <w:p w14:paraId="2DEB1F16" w14:textId="77777777" w:rsidR="00226E05" w:rsidRDefault="00226E05" w:rsidP="004D229D"/>
          <w:p w14:paraId="301462D7" w14:textId="77777777" w:rsidR="00226E05" w:rsidRDefault="00226E05" w:rsidP="004D229D"/>
          <w:p w14:paraId="19208F66" w14:textId="77777777" w:rsidR="00226E05" w:rsidRDefault="00226E05" w:rsidP="004D229D"/>
          <w:p w14:paraId="112A05DD" w14:textId="77777777" w:rsidR="00226E05" w:rsidRDefault="00226E05" w:rsidP="004D229D"/>
          <w:p w14:paraId="142F9F8B" w14:textId="77777777" w:rsidR="00226E05" w:rsidRDefault="00226E05" w:rsidP="004D229D"/>
          <w:p w14:paraId="02084A14" w14:textId="77777777" w:rsidR="00226E05" w:rsidRDefault="00226E05" w:rsidP="004D229D"/>
        </w:tc>
      </w:tr>
    </w:tbl>
    <w:p w14:paraId="2F2B48B2" w14:textId="77777777" w:rsidR="00226E05" w:rsidRPr="003D1DF9" w:rsidRDefault="00226E05" w:rsidP="00226E05">
      <w:pPr>
        <w:jc w:val="center"/>
        <w:rPr>
          <w:b/>
          <w:sz w:val="40"/>
        </w:rPr>
      </w:pPr>
      <w:r w:rsidRPr="00DE37A6">
        <w:rPr>
          <w:b/>
          <w:noProof/>
          <w:sz w:val="40"/>
          <w:lang w:val="en-SG" w:eastAsia="zh-CN"/>
        </w:rPr>
        <w:lastRenderedPageBreak/>
        <mc:AlternateContent>
          <mc:Choice Requires="wpg">
            <w:drawing>
              <wp:anchor distT="45720" distB="45720" distL="182880" distR="182880" simplePos="0" relativeHeight="251702272" behindDoc="0" locked="0" layoutInCell="1" allowOverlap="1" wp14:anchorId="761C1D90" wp14:editId="2FA71DBE">
                <wp:simplePos x="0" y="0"/>
                <wp:positionH relativeFrom="margin">
                  <wp:posOffset>4849977</wp:posOffset>
                </wp:positionH>
                <wp:positionV relativeFrom="margin">
                  <wp:posOffset>-839927</wp:posOffset>
                </wp:positionV>
                <wp:extent cx="1280160" cy="885139"/>
                <wp:effectExtent l="0" t="0" r="0" b="1079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0" cy="885139"/>
                          <a:chOff x="0" y="0"/>
                          <a:chExt cx="3567448" cy="775187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0" y="0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902127" w14:textId="77777777" w:rsidR="00226E05" w:rsidRDefault="00226E05" w:rsidP="00226E0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0" y="252692"/>
                            <a:ext cx="3567448" cy="522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96F3BA" w14:textId="77777777" w:rsidR="00226E05" w:rsidRDefault="00226E05" w:rsidP="00226E05">
                              <w:pPr>
                                <w:rPr>
                                  <w:caps/>
                                  <w:color w:val="00A0B8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00A0B8" w:themeColor="accent1"/>
                                  <w:sz w:val="26"/>
                                  <w:szCs w:val="26"/>
                                </w:rPr>
                                <w:t xml:space="preserve">Template  </w:t>
                              </w:r>
                              <w:r>
                                <w:rPr>
                                  <w:caps/>
                                  <w:color w:val="00A0B8" w:themeColor="accent1"/>
                                  <w:sz w:val="48"/>
                                  <w:szCs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1C1D90" id="Group 15" o:spid="_x0000_s1052" style="position:absolute;left:0;text-align:left;margin-left:381.9pt;margin-top:-66.15pt;width:100.8pt;height:69.7pt;z-index:251702272;mso-wrap-distance-left:14.4pt;mso-wrap-distance-top:3.6pt;mso-wrap-distance-right:14.4pt;mso-wrap-distance-bottom:3.6pt;mso-position-horizontal-relative:margin;mso-position-vertical-relative:margin;mso-width-relative:margin;mso-height-relative:margin" coordsize="35674,7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">
                <v:rect id="Rectangle 16" o:spid="_x0000_s1053" style="position:absolute;width:35674;height:27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wtf8EA&#10;AADbAAAADwAAAGRycy9kb3ducmV2LnhtbERP32vCMBB+H/g/hBvsbaYTLNIZZRMUHzcV0bejOZuy&#10;5hKa1Fb/ejMY7O0+vp83Xw62EVdqQ+1Ywds4A0FcOl1zpeCwX7/OQISIrLFxTApuFGC5GD3NsdCu&#10;52+67mIlUgiHAhWYGH0hZSgNWQxj54kTd3GtxZhgW0ndYp/CbSMnWZZLizWnBoOeVobKn11nFfjN&#10;4et8MZ++z2/H6WaoutO97pR6eR4+3kFEGuK/+M+91Wl+Dr+/pAP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48LX/BAAAA2wAAAA8AAAAAAAAAAAAAAAAAmAIAAGRycy9kb3du&#10;cmV2LnhtbFBLBQYAAAAABAAEAPUAAACGAwAAAAA=&#10;" fillcolor="#00a0b8 [3204]" stroked="f" strokeweight="2pt">
                  <v:textbox>
                    <w:txbxContent>
                      <w:p w14:paraId="51902127" w14:textId="77777777" w:rsidR="00226E05" w:rsidRDefault="00226E05" w:rsidP="00226E0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17" o:spid="_x0000_s1054" type="#_x0000_t202" style="position:absolute;top:2526;width:35674;height:5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ZAIsAA&#10;AADbAAAADwAAAGRycy9kb3ducmV2LnhtbERP24rCMBB9F/Yfwiz4pumueKEaZREEQRG3XfR1aMa2&#10;bDOpTdT690YQfJvDuc5s0ZpKXKlxpWUFX/0IBHFmdcm5gr901ZuAcB5ZY2WZFNzJwWL+0ZlhrO2N&#10;f+ma+FyEEHYxKii8r2MpXVaQQde3NXHgTrYx6ANscqkbvIVwU8nvKBpJgyWHhgJrWhaU/ScXo2C/&#10;GadVefBLHmCyO27d+dQOUanuZ/szBeGp9W/xy73WYf4Ynr+EA+T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PZAIsAAAADbAAAADwAAAAAAAAAAAAAAAACYAgAAZHJzL2Rvd25y&#10;ZXYueG1sUEsFBgAAAAAEAAQA9QAAAIUDAAAAAA==&#10;" filled="f" stroked="f" strokeweight=".5pt">
                  <v:textbox inset=",7.2pt,,0">
                    <w:txbxContent>
                      <w:p w14:paraId="4896F3BA" w14:textId="77777777" w:rsidR="00226E05" w:rsidRDefault="00226E05" w:rsidP="00226E05">
                        <w:pPr>
                          <w:rPr>
                            <w:caps/>
                            <w:color w:val="00A0B8" w:themeColor="accent1"/>
                            <w:sz w:val="26"/>
                            <w:szCs w:val="26"/>
                          </w:rPr>
                        </w:pPr>
                        <w:proofErr w:type="gramStart"/>
                        <w:r>
                          <w:rPr>
                            <w:caps/>
                            <w:color w:val="00A0B8" w:themeColor="accent1"/>
                            <w:sz w:val="26"/>
                            <w:szCs w:val="26"/>
                          </w:rPr>
                          <w:t xml:space="preserve">Template  </w:t>
                        </w:r>
                        <w:r>
                          <w:rPr>
                            <w:caps/>
                            <w:color w:val="00A0B8" w:themeColor="accent1"/>
                            <w:sz w:val="48"/>
                            <w:szCs w:val="26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b/>
          <w:sz w:val="40"/>
        </w:rPr>
        <w:t>REFLECT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0"/>
        <w:gridCol w:w="4137"/>
      </w:tblGrid>
      <w:tr w:rsidR="00226E05" w14:paraId="5DFC1314" w14:textId="77777777" w:rsidTr="004D229D">
        <w:tc>
          <w:tcPr>
            <w:tcW w:w="4508" w:type="dxa"/>
          </w:tcPr>
          <w:p w14:paraId="2A908F09" w14:textId="77777777" w:rsidR="00226E05" w:rsidRDefault="00226E05" w:rsidP="004D229D">
            <w:pPr>
              <w:rPr>
                <w:rFonts w:cs="Calibri"/>
              </w:rPr>
            </w:pPr>
            <w:r>
              <w:rPr>
                <w:rFonts w:cs="Calibri"/>
              </w:rPr>
              <w:t>Name:</w:t>
            </w:r>
          </w:p>
        </w:tc>
        <w:tc>
          <w:tcPr>
            <w:tcW w:w="4508" w:type="dxa"/>
          </w:tcPr>
          <w:p w14:paraId="06CC12DB" w14:textId="77777777" w:rsidR="00226E05" w:rsidRDefault="00226E05" w:rsidP="004D229D">
            <w:pPr>
              <w:rPr>
                <w:rFonts w:cs="Calibri"/>
              </w:rPr>
            </w:pPr>
            <w:r>
              <w:rPr>
                <w:rFonts w:cs="Calibri"/>
              </w:rPr>
              <w:t>Date:</w:t>
            </w:r>
          </w:p>
        </w:tc>
      </w:tr>
      <w:tr w:rsidR="00226E05" w14:paraId="5F675609" w14:textId="77777777" w:rsidTr="004D229D">
        <w:tc>
          <w:tcPr>
            <w:tcW w:w="9016" w:type="dxa"/>
            <w:gridSpan w:val="2"/>
            <w:shd w:val="clear" w:color="auto" w:fill="FFFFFF" w:themeFill="background1"/>
          </w:tcPr>
          <w:p w14:paraId="2A74D6F6" w14:textId="77777777" w:rsidR="00226E05" w:rsidRPr="003D1DF9" w:rsidRDefault="00226E05" w:rsidP="004D229D">
            <w:pPr>
              <w:rPr>
                <w:rFonts w:cs="Calibri"/>
                <w:color w:val="FFFFFF" w:themeColor="background1"/>
              </w:rPr>
            </w:pPr>
            <w:r>
              <w:rPr>
                <w:rFonts w:cs="Calibri"/>
              </w:rPr>
              <w:t>Write a reflection on your learning through this project:</w:t>
            </w:r>
          </w:p>
        </w:tc>
      </w:tr>
      <w:tr w:rsidR="00226E05" w14:paraId="68B6A1F8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1A5C79BA" w14:textId="77777777" w:rsidR="00226E05" w:rsidRDefault="00226E05" w:rsidP="004D229D">
            <w:pPr>
              <w:rPr>
                <w:rFonts w:cs="Calibri"/>
              </w:rPr>
            </w:pPr>
            <w:r>
              <w:rPr>
                <w:rFonts w:cs="Calibri"/>
              </w:rPr>
              <w:t>Describe:</w:t>
            </w:r>
          </w:p>
        </w:tc>
      </w:tr>
      <w:tr w:rsidR="00226E05" w14:paraId="3BF85254" w14:textId="77777777" w:rsidTr="004D229D">
        <w:tc>
          <w:tcPr>
            <w:tcW w:w="9016" w:type="dxa"/>
            <w:gridSpan w:val="2"/>
          </w:tcPr>
          <w:p w14:paraId="41709949" w14:textId="77777777" w:rsidR="00226E05" w:rsidRDefault="00226E05" w:rsidP="004D229D">
            <w:pPr>
              <w:pStyle w:val="ListParagraph"/>
              <w:numPr>
                <w:ilvl w:val="0"/>
                <w:numId w:val="22"/>
              </w:numPr>
              <w:spacing w:after="160" w:line="254" w:lineRule="auto"/>
              <w:rPr>
                <w:rFonts w:cs="Times New Roman"/>
              </w:rPr>
            </w:pPr>
            <w:r>
              <w:t>Write about how you planned for the completion of your project</w:t>
            </w:r>
          </w:p>
          <w:p w14:paraId="17B55878" w14:textId="77777777" w:rsidR="00226E05" w:rsidRDefault="00226E05" w:rsidP="004D229D">
            <w:pPr>
              <w:pStyle w:val="ListParagraph"/>
              <w:numPr>
                <w:ilvl w:val="0"/>
                <w:numId w:val="22"/>
              </w:numPr>
              <w:spacing w:after="160" w:line="254" w:lineRule="auto"/>
            </w:pPr>
            <w:r>
              <w:t>Describe how you’ve been monitoring your own progress while doing the project</w:t>
            </w:r>
          </w:p>
          <w:p w14:paraId="230FA9FE" w14:textId="77777777" w:rsidR="00226E05" w:rsidRDefault="00226E05" w:rsidP="004D229D"/>
          <w:p w14:paraId="2AF94A2B" w14:textId="77777777" w:rsidR="00226E05" w:rsidRDefault="00226E05" w:rsidP="004D229D"/>
          <w:p w14:paraId="389F25BE" w14:textId="77777777" w:rsidR="00226E05" w:rsidRDefault="00226E05" w:rsidP="004D229D"/>
          <w:p w14:paraId="4C77C6DC" w14:textId="77777777" w:rsidR="00226E05" w:rsidRDefault="00226E05" w:rsidP="004D229D"/>
          <w:p w14:paraId="2A14C1C9" w14:textId="77777777" w:rsidR="00226E05" w:rsidRDefault="00226E05" w:rsidP="004D229D"/>
          <w:p w14:paraId="795B0A04" w14:textId="77777777" w:rsidR="00226E05" w:rsidRDefault="00226E05" w:rsidP="004D229D"/>
          <w:p w14:paraId="349C3F07" w14:textId="77777777" w:rsidR="00226E05" w:rsidRDefault="00226E05" w:rsidP="004D229D"/>
          <w:p w14:paraId="692AC7E2" w14:textId="77777777" w:rsidR="00226E05" w:rsidRDefault="00226E05" w:rsidP="004D229D"/>
          <w:p w14:paraId="294308DD" w14:textId="77777777" w:rsidR="00226E05" w:rsidRDefault="00226E05" w:rsidP="004D229D"/>
          <w:p w14:paraId="0BB7BF02" w14:textId="77777777" w:rsidR="00226E05" w:rsidRDefault="00226E05" w:rsidP="004D229D"/>
          <w:p w14:paraId="23277676" w14:textId="77777777" w:rsidR="00226E05" w:rsidRDefault="00226E05" w:rsidP="004D229D"/>
        </w:tc>
      </w:tr>
      <w:tr w:rsidR="00226E05" w14:paraId="4EEB4FBA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407B229A" w14:textId="77777777" w:rsidR="00226E05" w:rsidRPr="003D1DF9" w:rsidRDefault="00226E05" w:rsidP="004D229D">
            <w:pPr>
              <w:spacing w:line="254" w:lineRule="auto"/>
            </w:pPr>
            <w:r>
              <w:t>Examine:</w:t>
            </w:r>
          </w:p>
        </w:tc>
      </w:tr>
      <w:tr w:rsidR="00226E05" w14:paraId="6B6607A7" w14:textId="77777777" w:rsidTr="004D229D">
        <w:tc>
          <w:tcPr>
            <w:tcW w:w="9016" w:type="dxa"/>
            <w:gridSpan w:val="2"/>
          </w:tcPr>
          <w:p w14:paraId="345E6DFC" w14:textId="77777777" w:rsidR="00226E05" w:rsidRDefault="00226E05" w:rsidP="004D229D">
            <w:pPr>
              <w:pStyle w:val="ListParagraph"/>
              <w:spacing w:after="160" w:line="254" w:lineRule="auto"/>
              <w:ind w:left="0"/>
            </w:pPr>
            <w:r>
              <w:t>Examine how you went about doing the project and how you closed the gap in your learning.</w:t>
            </w:r>
          </w:p>
          <w:p w14:paraId="25AE271A" w14:textId="77777777" w:rsidR="00226E05" w:rsidRDefault="00226E05" w:rsidP="004D229D">
            <w:pPr>
              <w:pStyle w:val="ListParagraph"/>
              <w:spacing w:after="160" w:line="254" w:lineRule="auto"/>
            </w:pPr>
          </w:p>
          <w:p w14:paraId="251EE005" w14:textId="77777777" w:rsidR="00226E05" w:rsidRDefault="00226E05" w:rsidP="004D229D">
            <w:pPr>
              <w:pStyle w:val="ListParagraph"/>
              <w:spacing w:after="160" w:line="254" w:lineRule="auto"/>
            </w:pPr>
          </w:p>
          <w:p w14:paraId="2C84F5E9" w14:textId="77777777" w:rsidR="00226E05" w:rsidRDefault="00226E05" w:rsidP="004D229D">
            <w:pPr>
              <w:pStyle w:val="ListParagraph"/>
              <w:spacing w:after="160" w:line="254" w:lineRule="auto"/>
            </w:pPr>
          </w:p>
          <w:p w14:paraId="03DABA2C" w14:textId="77777777" w:rsidR="00226E05" w:rsidRDefault="00226E05" w:rsidP="004D229D">
            <w:pPr>
              <w:pStyle w:val="ListParagraph"/>
              <w:spacing w:after="160" w:line="254" w:lineRule="auto"/>
            </w:pPr>
          </w:p>
          <w:p w14:paraId="7924EB3E" w14:textId="77777777" w:rsidR="00226E05" w:rsidRDefault="00226E05" w:rsidP="004D229D">
            <w:pPr>
              <w:pStyle w:val="ListParagraph"/>
              <w:spacing w:after="160" w:line="254" w:lineRule="auto"/>
            </w:pPr>
          </w:p>
          <w:p w14:paraId="1861B1BF" w14:textId="77777777" w:rsidR="00226E05" w:rsidRDefault="00226E05" w:rsidP="004D229D">
            <w:pPr>
              <w:pStyle w:val="ListParagraph"/>
              <w:spacing w:after="160" w:line="254" w:lineRule="auto"/>
            </w:pPr>
          </w:p>
          <w:p w14:paraId="76ECA88D" w14:textId="77777777" w:rsidR="00226E05" w:rsidRDefault="00226E05" w:rsidP="004D229D">
            <w:pPr>
              <w:pStyle w:val="ListParagraph"/>
              <w:spacing w:after="160" w:line="254" w:lineRule="auto"/>
            </w:pPr>
          </w:p>
          <w:p w14:paraId="700B23F4" w14:textId="77777777" w:rsidR="00226E05" w:rsidRDefault="00226E05" w:rsidP="004D229D">
            <w:pPr>
              <w:pStyle w:val="ListParagraph"/>
              <w:spacing w:after="160" w:line="254" w:lineRule="auto"/>
            </w:pPr>
          </w:p>
          <w:p w14:paraId="766F35DB" w14:textId="77777777" w:rsidR="00226E05" w:rsidRDefault="00226E05" w:rsidP="004D229D">
            <w:pPr>
              <w:pStyle w:val="ListParagraph"/>
              <w:spacing w:after="160" w:line="254" w:lineRule="auto"/>
            </w:pPr>
          </w:p>
          <w:p w14:paraId="23721A41" w14:textId="77777777" w:rsidR="00226E05" w:rsidRDefault="00226E05" w:rsidP="004D229D">
            <w:pPr>
              <w:spacing w:line="254" w:lineRule="auto"/>
            </w:pPr>
          </w:p>
        </w:tc>
      </w:tr>
      <w:tr w:rsidR="00226E05" w14:paraId="78DEAFB9" w14:textId="77777777" w:rsidTr="004D229D">
        <w:tc>
          <w:tcPr>
            <w:tcW w:w="9016" w:type="dxa"/>
            <w:gridSpan w:val="2"/>
            <w:shd w:val="clear" w:color="auto" w:fill="D6ECFF" w:themeFill="background2"/>
          </w:tcPr>
          <w:p w14:paraId="44407BEB" w14:textId="77777777" w:rsidR="00226E05" w:rsidRDefault="00226E05" w:rsidP="004D229D">
            <w:r>
              <w:t xml:space="preserve">Articulated Learning: </w:t>
            </w:r>
          </w:p>
        </w:tc>
      </w:tr>
      <w:tr w:rsidR="00226E05" w14:paraId="36249FE4" w14:textId="77777777" w:rsidTr="004D229D">
        <w:trPr>
          <w:trHeight w:val="56"/>
        </w:trPr>
        <w:tc>
          <w:tcPr>
            <w:tcW w:w="9016" w:type="dxa"/>
            <w:gridSpan w:val="2"/>
          </w:tcPr>
          <w:p w14:paraId="120845BE" w14:textId="77777777" w:rsidR="00226E05" w:rsidRDefault="00226E05" w:rsidP="004D229D">
            <w:r>
              <w:t xml:space="preserve">Write about some strategies or skills you have learnt through this project. </w:t>
            </w:r>
          </w:p>
          <w:p w14:paraId="62685579" w14:textId="77777777" w:rsidR="00226E05" w:rsidRDefault="00226E05" w:rsidP="004D229D">
            <w:r>
              <w:t>Given another project, might there be anything you would do differently from what you have done?</w:t>
            </w:r>
          </w:p>
          <w:p w14:paraId="57A3FFC9" w14:textId="77777777" w:rsidR="00226E05" w:rsidRDefault="00226E05" w:rsidP="004D229D"/>
          <w:p w14:paraId="4998B363" w14:textId="77777777" w:rsidR="00226E05" w:rsidRDefault="00226E05" w:rsidP="004D229D"/>
          <w:p w14:paraId="0226AFFD" w14:textId="77777777" w:rsidR="00226E05" w:rsidRDefault="00226E05" w:rsidP="004D229D"/>
          <w:p w14:paraId="213A3A47" w14:textId="77777777" w:rsidR="00226E05" w:rsidRDefault="00226E05" w:rsidP="004D229D"/>
          <w:p w14:paraId="51DA8691" w14:textId="77777777" w:rsidR="00226E05" w:rsidRDefault="00226E05" w:rsidP="004D229D"/>
          <w:p w14:paraId="4769522D" w14:textId="77777777" w:rsidR="00226E05" w:rsidRDefault="00226E05" w:rsidP="004D229D"/>
          <w:p w14:paraId="2E825899" w14:textId="77777777" w:rsidR="00226E05" w:rsidRDefault="00226E05" w:rsidP="004D229D"/>
          <w:p w14:paraId="598DADA9" w14:textId="77777777" w:rsidR="00226E05" w:rsidRDefault="00226E05" w:rsidP="004D229D"/>
          <w:p w14:paraId="2B4C228F" w14:textId="77777777" w:rsidR="00226E05" w:rsidRDefault="00226E05" w:rsidP="004D229D"/>
          <w:p w14:paraId="22D68C96" w14:textId="77777777" w:rsidR="00226E05" w:rsidRDefault="00226E05" w:rsidP="004D229D"/>
          <w:p w14:paraId="1BDC18A8" w14:textId="77777777" w:rsidR="00226E05" w:rsidRDefault="00226E05" w:rsidP="004D229D"/>
          <w:p w14:paraId="65AAA76A" w14:textId="77777777" w:rsidR="00226E05" w:rsidRDefault="00226E05" w:rsidP="004D229D"/>
          <w:p w14:paraId="5EE58B29" w14:textId="77777777" w:rsidR="00226E05" w:rsidRDefault="00226E05" w:rsidP="004D229D"/>
          <w:p w14:paraId="27189530" w14:textId="77777777" w:rsidR="00226E05" w:rsidRDefault="00226E05" w:rsidP="004D229D"/>
          <w:p w14:paraId="75201E7D" w14:textId="77777777" w:rsidR="00226E05" w:rsidRDefault="00226E05" w:rsidP="004D229D"/>
          <w:p w14:paraId="6C3E8942" w14:textId="77777777" w:rsidR="00226E05" w:rsidRDefault="00226E05" w:rsidP="004D229D"/>
        </w:tc>
      </w:tr>
    </w:tbl>
    <w:p w14:paraId="3616AB7F" w14:textId="77777777" w:rsidR="00226E05" w:rsidRPr="009A5669" w:rsidRDefault="00226E05" w:rsidP="00226E05">
      <w:pPr>
        <w:spacing w:before="0" w:after="0"/>
      </w:pPr>
    </w:p>
    <w:p w14:paraId="1FCD4333" w14:textId="77777777" w:rsidR="00855BFC" w:rsidRPr="00226E05" w:rsidRDefault="00855BFC" w:rsidP="00855BFC"/>
    <w:sectPr w:rsidR="00855BFC" w:rsidRPr="00226E05" w:rsidSect="00520183">
      <w:footerReference w:type="default" r:id="rId28"/>
      <w:pgSz w:w="11907" w:h="16839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7AA833" w14:textId="77777777" w:rsidR="00DB6962" w:rsidRDefault="00DB6962">
      <w:pPr>
        <w:spacing w:before="0" w:after="0" w:line="240" w:lineRule="auto"/>
      </w:pPr>
      <w:r>
        <w:separator/>
      </w:r>
    </w:p>
  </w:endnote>
  <w:endnote w:type="continuationSeparator" w:id="0">
    <w:p w14:paraId="4FA297D5" w14:textId="77777777" w:rsidR="00DB6962" w:rsidRDefault="00DB69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D2704F" w14:textId="77777777" w:rsidR="002163EE" w:rsidRDefault="003806E6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1E4B0A">
      <w:rPr>
        <w:noProof/>
      </w:rPr>
      <w:t>1</w:t>
    </w:r>
    <w:r>
      <w:fldChar w:fldCharType="end"/>
    </w:r>
    <w:r w:rsidR="00DE37A6">
      <w:t xml:space="preserve"> | Version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012022" w14:textId="77777777" w:rsidR="00DB6962" w:rsidRDefault="00DB6962">
      <w:pPr>
        <w:spacing w:before="0" w:after="0" w:line="240" w:lineRule="auto"/>
      </w:pPr>
      <w:r>
        <w:separator/>
      </w:r>
    </w:p>
  </w:footnote>
  <w:footnote w:type="continuationSeparator" w:id="0">
    <w:p w14:paraId="5B21C059" w14:textId="77777777" w:rsidR="00DB6962" w:rsidRDefault="00DB696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206D1A0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2">
    <w:nsid w:val="0C013DA0"/>
    <w:multiLevelType w:val="hybridMultilevel"/>
    <w:tmpl w:val="A5A0648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DC6E08"/>
    <w:multiLevelType w:val="hybridMultilevel"/>
    <w:tmpl w:val="7AA208F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A40AD4"/>
    <w:multiLevelType w:val="hybridMultilevel"/>
    <w:tmpl w:val="5FCA57B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F95E2C"/>
    <w:multiLevelType w:val="hybridMultilevel"/>
    <w:tmpl w:val="2A3224F8"/>
    <w:lvl w:ilvl="0" w:tplc="D5AA74E4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437C4D"/>
    <w:multiLevelType w:val="hybridMultilevel"/>
    <w:tmpl w:val="D90E6A32"/>
    <w:lvl w:ilvl="0" w:tplc="D5AA74E4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A020D4"/>
    <w:multiLevelType w:val="hybridMultilevel"/>
    <w:tmpl w:val="A0FC8D5A"/>
    <w:lvl w:ilvl="0" w:tplc="D5AA74E4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E73897"/>
    <w:multiLevelType w:val="hybridMultilevel"/>
    <w:tmpl w:val="4B8CB5A6"/>
    <w:lvl w:ilvl="0" w:tplc="47FE3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548B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D23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F2E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EA1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A4F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6A2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6E72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4CA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B142369"/>
    <w:multiLevelType w:val="hybridMultilevel"/>
    <w:tmpl w:val="7AA208F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435817"/>
    <w:multiLevelType w:val="hybridMultilevel"/>
    <w:tmpl w:val="4566AC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BB01EE"/>
    <w:multiLevelType w:val="hybridMultilevel"/>
    <w:tmpl w:val="7548D14A"/>
    <w:lvl w:ilvl="0" w:tplc="D5AA74E4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063225"/>
    <w:multiLevelType w:val="hybridMultilevel"/>
    <w:tmpl w:val="027CC38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332FC6"/>
    <w:multiLevelType w:val="hybridMultilevel"/>
    <w:tmpl w:val="DCCE49FC"/>
    <w:lvl w:ilvl="0" w:tplc="BF2A5F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70C9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E670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3032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E27F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4C0B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3CB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A227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AAA4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6C6F2DF2"/>
    <w:multiLevelType w:val="hybridMultilevel"/>
    <w:tmpl w:val="C45CB19A"/>
    <w:lvl w:ilvl="0" w:tplc="05EC6E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3AD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D86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FE0C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C65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36CB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66E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D40D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7CF9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6DC97C21"/>
    <w:multiLevelType w:val="hybridMultilevel"/>
    <w:tmpl w:val="96B6369C"/>
    <w:lvl w:ilvl="0" w:tplc="9184D7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D247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6827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E477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8ED7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B6BE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9E64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3E64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5697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702A405C"/>
    <w:multiLevelType w:val="hybridMultilevel"/>
    <w:tmpl w:val="7A2429F2"/>
    <w:lvl w:ilvl="0" w:tplc="D5AA74E4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4D7BCE"/>
    <w:multiLevelType w:val="hybridMultilevel"/>
    <w:tmpl w:val="D3C60644"/>
    <w:lvl w:ilvl="0" w:tplc="CD18C5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446A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1A48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3075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80AE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08F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462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E6B5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E22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765D233F"/>
    <w:multiLevelType w:val="hybridMultilevel"/>
    <w:tmpl w:val="D9A04BE4"/>
    <w:lvl w:ilvl="0" w:tplc="E1646D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049B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A8AD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3E0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7674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B40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A2D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EC2A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32CD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1"/>
  </w:num>
  <w:num w:numId="6">
    <w:abstractNumId w:val="0"/>
  </w:num>
  <w:num w:numId="7">
    <w:abstractNumId w:val="4"/>
  </w:num>
  <w:num w:numId="8">
    <w:abstractNumId w:val="18"/>
  </w:num>
  <w:num w:numId="9">
    <w:abstractNumId w:val="2"/>
  </w:num>
  <w:num w:numId="10">
    <w:abstractNumId w:val="9"/>
  </w:num>
  <w:num w:numId="11">
    <w:abstractNumId w:val="15"/>
  </w:num>
  <w:num w:numId="12">
    <w:abstractNumId w:val="3"/>
  </w:num>
  <w:num w:numId="13">
    <w:abstractNumId w:val="17"/>
  </w:num>
  <w:num w:numId="14">
    <w:abstractNumId w:val="13"/>
  </w:num>
  <w:num w:numId="15">
    <w:abstractNumId w:val="11"/>
  </w:num>
  <w:num w:numId="16">
    <w:abstractNumId w:val="7"/>
  </w:num>
  <w:num w:numId="17">
    <w:abstractNumId w:val="16"/>
  </w:num>
  <w:num w:numId="18">
    <w:abstractNumId w:val="5"/>
  </w:num>
  <w:num w:numId="19">
    <w:abstractNumId w:val="6"/>
  </w:num>
  <w:num w:numId="20">
    <w:abstractNumId w:val="14"/>
  </w:num>
  <w:num w:numId="21">
    <w:abstractNumId w:val="12"/>
  </w:num>
  <w:num w:numId="22">
    <w:abstractNumId w:val="10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C7B"/>
    <w:rsid w:val="000219FB"/>
    <w:rsid w:val="0002510E"/>
    <w:rsid w:val="00030D09"/>
    <w:rsid w:val="00054496"/>
    <w:rsid w:val="00061EF9"/>
    <w:rsid w:val="000711A7"/>
    <w:rsid w:val="000748BC"/>
    <w:rsid w:val="000E17C1"/>
    <w:rsid w:val="00104418"/>
    <w:rsid w:val="00146DE0"/>
    <w:rsid w:val="00162E10"/>
    <w:rsid w:val="001671B8"/>
    <w:rsid w:val="001A52F5"/>
    <w:rsid w:val="001C76D0"/>
    <w:rsid w:val="001E4B0A"/>
    <w:rsid w:val="001E6B92"/>
    <w:rsid w:val="001F26AE"/>
    <w:rsid w:val="00210D2F"/>
    <w:rsid w:val="002163EE"/>
    <w:rsid w:val="00226E05"/>
    <w:rsid w:val="002A0947"/>
    <w:rsid w:val="002D7D6C"/>
    <w:rsid w:val="00334688"/>
    <w:rsid w:val="00355EC4"/>
    <w:rsid w:val="003806E6"/>
    <w:rsid w:val="003937C6"/>
    <w:rsid w:val="003D1D28"/>
    <w:rsid w:val="00405D6A"/>
    <w:rsid w:val="00410250"/>
    <w:rsid w:val="00447EEC"/>
    <w:rsid w:val="00473C33"/>
    <w:rsid w:val="00520183"/>
    <w:rsid w:val="00524A44"/>
    <w:rsid w:val="00585013"/>
    <w:rsid w:val="005C4373"/>
    <w:rsid w:val="0064608F"/>
    <w:rsid w:val="006518E4"/>
    <w:rsid w:val="006704D8"/>
    <w:rsid w:val="006B7857"/>
    <w:rsid w:val="006C70E9"/>
    <w:rsid w:val="00757D7A"/>
    <w:rsid w:val="007A60CF"/>
    <w:rsid w:val="007B02BB"/>
    <w:rsid w:val="007B1927"/>
    <w:rsid w:val="007E3299"/>
    <w:rsid w:val="008019AE"/>
    <w:rsid w:val="00803050"/>
    <w:rsid w:val="00805C8E"/>
    <w:rsid w:val="00855BFC"/>
    <w:rsid w:val="00864523"/>
    <w:rsid w:val="008C7361"/>
    <w:rsid w:val="008D43E9"/>
    <w:rsid w:val="009006EE"/>
    <w:rsid w:val="0091626E"/>
    <w:rsid w:val="00962C67"/>
    <w:rsid w:val="00965A56"/>
    <w:rsid w:val="0096768D"/>
    <w:rsid w:val="00967ED2"/>
    <w:rsid w:val="00987361"/>
    <w:rsid w:val="00992DA0"/>
    <w:rsid w:val="009A5669"/>
    <w:rsid w:val="00A11F9B"/>
    <w:rsid w:val="00A33665"/>
    <w:rsid w:val="00A93972"/>
    <w:rsid w:val="00AA72AE"/>
    <w:rsid w:val="00AE4FA2"/>
    <w:rsid w:val="00AE54C2"/>
    <w:rsid w:val="00B020A2"/>
    <w:rsid w:val="00B977DF"/>
    <w:rsid w:val="00BA3F52"/>
    <w:rsid w:val="00BA5DB1"/>
    <w:rsid w:val="00BC3CCA"/>
    <w:rsid w:val="00BE04F3"/>
    <w:rsid w:val="00BE5519"/>
    <w:rsid w:val="00C054DF"/>
    <w:rsid w:val="00C45520"/>
    <w:rsid w:val="00D1520E"/>
    <w:rsid w:val="00D53842"/>
    <w:rsid w:val="00D74D87"/>
    <w:rsid w:val="00D97117"/>
    <w:rsid w:val="00DB4535"/>
    <w:rsid w:val="00DB6962"/>
    <w:rsid w:val="00DE04C1"/>
    <w:rsid w:val="00DE37A6"/>
    <w:rsid w:val="00E35483"/>
    <w:rsid w:val="00E645D1"/>
    <w:rsid w:val="00EA70ED"/>
    <w:rsid w:val="00ED10B0"/>
    <w:rsid w:val="00EE03DE"/>
    <w:rsid w:val="00EF0983"/>
    <w:rsid w:val="00F1023F"/>
    <w:rsid w:val="00F7644A"/>
    <w:rsid w:val="00F86877"/>
    <w:rsid w:val="00FB1EBE"/>
    <w:rsid w:val="00FD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26ECE"/>
  <w15:chartTrackingRefBased/>
  <w15:docId w15:val="{66AC7CE9-8AED-41C9-972F-4110C8C2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1" w:unhideWhenUsed="1" w:qFormat="1"/>
    <w:lsdException w:name="heading 4" w:semiHidden="1" w:uiPriority="13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00A0B8" w:themeColor="accent1"/>
      <w:sz w:val="3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A0B8" w:themeColor="accent1"/>
      <w:sz w:val="2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A0B8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iCs/>
      <w:color w:val="00A0B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505C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ContactInfo">
    <w:name w:val="Contact Info"/>
    <w:basedOn w:val="Normal"/>
    <w:uiPriority w:val="99"/>
    <w:qFormat/>
    <w:pPr>
      <w:spacing w:before="0" w:after="0"/>
      <w:jc w:val="center"/>
    </w:p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00A0B8" w:themeColor="accent1"/>
      <w:sz w:val="30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aps/>
      <w:color w:val="00A0B8" w:themeColor="accent1"/>
      <w:sz w:val="22"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00A0B8" w:themeColor="accen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00A0B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00505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Caption">
    <w:name w:val="caption"/>
    <w:basedOn w:val="Normal"/>
    <w:next w:val="Normal"/>
    <w:uiPriority w:val="10"/>
    <w:unhideWhenUsed/>
    <w:qFormat/>
    <w:pPr>
      <w:spacing w:before="200" w:after="120" w:line="240" w:lineRule="auto"/>
    </w:pPr>
    <w:rPr>
      <w:i/>
      <w:iCs/>
    </w:rPr>
  </w:style>
  <w:style w:type="paragraph" w:styleId="ListBullet">
    <w:name w:val="List Bullet"/>
    <w:basedOn w:val="Normal"/>
    <w:uiPriority w:val="1"/>
    <w:unhideWhenUsed/>
    <w:qFormat/>
    <w:pPr>
      <w:numPr>
        <w:numId w:val="5"/>
      </w:numPr>
    </w:pPr>
  </w:style>
  <w:style w:type="paragraph" w:styleId="ListNumber">
    <w:name w:val="List Number"/>
    <w:basedOn w:val="Normal"/>
    <w:uiPriority w:val="1"/>
    <w:unhideWhenUsed/>
    <w:qFormat/>
    <w:pPr>
      <w:numPr>
        <w:numId w:val="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unhideWhenUsed/>
    <w:qFormat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next w:val="Normal"/>
    <w:link w:val="SubtitleChar"/>
    <w:uiPriority w:val="11"/>
    <w:unhideWhenUsed/>
    <w:qFormat/>
    <w:pPr>
      <w:numPr>
        <w:ilvl w:val="1"/>
      </w:numPr>
      <w:spacing w:before="0" w:after="480"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aps/>
      <w:sz w:val="26"/>
    </w:rPr>
  </w:style>
  <w:style w:type="character" w:styleId="Emphasis">
    <w:name w:val="Emphasis"/>
    <w:basedOn w:val="DefaultParagraphFont"/>
    <w:uiPriority w:val="10"/>
    <w:unhideWhenUsed/>
    <w:qFormat/>
    <w:rPr>
      <w:i w:val="0"/>
      <w:iCs w:val="0"/>
      <w:color w:val="007789" w:themeColor="accent1" w:themeShade="BF"/>
    </w:rPr>
  </w:style>
  <w:style w:type="paragraph" w:styleId="NoSpacing">
    <w:name w:val="No Spacing"/>
    <w:link w:val="NoSpacingChar"/>
    <w:uiPriority w:val="1"/>
    <w:unhideWhenUsed/>
    <w:qFormat/>
    <w:pPr>
      <w:spacing w:before="0" w:after="0" w:line="240" w:lineRule="auto"/>
    </w:pPr>
    <w:rPr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</w:rPr>
  </w:style>
  <w:style w:type="paragraph" w:styleId="Quote">
    <w:name w:val="Quote"/>
    <w:basedOn w:val="Normal"/>
    <w:next w:val="Normal"/>
    <w:link w:val="QuoteChar"/>
    <w:uiPriority w:val="10"/>
    <w:unhideWhenUsed/>
    <w:qFormat/>
    <w:pPr>
      <w:spacing w:after="480"/>
      <w:jc w:val="center"/>
    </w:pPr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10"/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0"/>
      <w:outlineLvl w:val="9"/>
    </w:pPr>
  </w:style>
  <w:style w:type="paragraph" w:styleId="Footer">
    <w:name w:val="footer"/>
    <w:basedOn w:val="Normal"/>
    <w:link w:val="FooterChar"/>
    <w:uiPriority w:val="99"/>
    <w:unhideWhenUsed/>
    <w:pPr>
      <w:spacing w:before="0" w:after="0" w:line="240" w:lineRule="auto"/>
      <w:jc w:val="right"/>
    </w:pPr>
    <w:rPr>
      <w:caps/>
      <w:sz w:val="16"/>
    </w:rPr>
  </w:style>
  <w:style w:type="character" w:customStyle="1" w:styleId="FooterChar">
    <w:name w:val="Footer Char"/>
    <w:basedOn w:val="DefaultParagraphFont"/>
    <w:link w:val="Footer"/>
    <w:uiPriority w:val="99"/>
    <w:rPr>
      <w:caps/>
      <w:sz w:val="16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00"/>
    </w:pPr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EB8803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paragraph" w:styleId="Bibliography">
    <w:name w:val="Bibliography"/>
    <w:basedOn w:val="Normal"/>
    <w:next w:val="Normal"/>
    <w:uiPriority w:val="39"/>
    <w:unhideWhenUsed/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Indent">
    <w:name w:val="Normal Indent"/>
    <w:basedOn w:val="Normal"/>
    <w:uiPriority w:val="99"/>
    <w:unhideWhenUsed/>
    <w:pPr>
      <w:ind w:left="7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  <w:jc w:val="center"/>
    </w:pPr>
    <w:tblPr>
      <w:tblInd w:w="0" w:type="dxa"/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00A0B8" w:themeColor="accent1"/>
        <w:insideV w:val="single" w:sz="4" w:space="0" w:color="00A0B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leGrid">
    <w:name w:val="Table Grid"/>
    <w:basedOn w:val="TableNormal"/>
    <w:uiPriority w:val="39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A5DB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0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SG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061E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1EF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1EF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1E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1E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34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1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6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0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02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36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28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40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1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20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51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2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18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8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58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1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98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5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620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6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3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78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20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6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rley\AppData\Roaming\Microsoft\Templates\Student%20report%20with%20cover%20pho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5C8C64EDB6143DBB1CDEE799A6D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9B183-D4A1-495D-BEA0-827C57A3674A}"/>
      </w:docPartPr>
      <w:docPartBody>
        <w:p w:rsidR="0067167B" w:rsidRDefault="00F66D4B">
          <w:pPr>
            <w:pStyle w:val="25C8C64EDB6143DBB1CDEE799A6D73A8"/>
          </w:pPr>
          <w:r>
            <w:t>[Name]</w:t>
          </w:r>
        </w:p>
      </w:docPartBody>
    </w:docPart>
    <w:docPart>
      <w:docPartPr>
        <w:name w:val="8839EA2E018D4E39BC99ACC0DF653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6D1A7-6D45-436C-ABD9-0E48B583C8CF}"/>
      </w:docPartPr>
      <w:docPartBody>
        <w:p w:rsidR="0067167B" w:rsidRDefault="00F66D4B">
          <w:pPr>
            <w:pStyle w:val="8839EA2E018D4E39BC99ACC0DF6534B5"/>
          </w:pPr>
          <w:r>
            <w:t>[Course Title]</w:t>
          </w:r>
        </w:p>
      </w:docPartBody>
    </w:docPart>
    <w:docPart>
      <w:docPartPr>
        <w:name w:val="F10E8FF324F1498693B81FC6297D3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EAD23-ED86-4715-AA63-0C55483D8AD8}"/>
      </w:docPartPr>
      <w:docPartBody>
        <w:p w:rsidR="0067167B" w:rsidRDefault="00F66D4B">
          <w:pPr>
            <w:pStyle w:val="F10E8FF324F1498693B81FC6297D3ED1"/>
          </w:pPr>
          <w: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1206D1A0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D4B"/>
    <w:rsid w:val="001B7B56"/>
    <w:rsid w:val="00596CBE"/>
    <w:rsid w:val="0067167B"/>
    <w:rsid w:val="006F6C4A"/>
    <w:rsid w:val="0084527A"/>
    <w:rsid w:val="008630BE"/>
    <w:rsid w:val="00AB6977"/>
    <w:rsid w:val="00AE0D78"/>
    <w:rsid w:val="00B275EB"/>
    <w:rsid w:val="00B44CAD"/>
    <w:rsid w:val="00CB1306"/>
    <w:rsid w:val="00EF6FBE"/>
    <w:rsid w:val="00F6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600" w:after="60" w:line="264" w:lineRule="auto"/>
      <w:outlineLvl w:val="0"/>
    </w:pPr>
    <w:rPr>
      <w:rFonts w:asciiTheme="majorHAnsi" w:eastAsiaTheme="majorEastAsia" w:hAnsiTheme="majorHAnsi" w:cstheme="majorBidi"/>
      <w:color w:val="5B9BD5" w:themeColor="accent1"/>
      <w:sz w:val="3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 w:line="264" w:lineRule="auto"/>
      <w:outlineLvl w:val="1"/>
    </w:pPr>
    <w:rPr>
      <w:rFonts w:asciiTheme="majorHAnsi" w:eastAsiaTheme="majorEastAsia" w:hAnsiTheme="majorHAnsi" w:cstheme="majorBidi"/>
      <w:caps/>
      <w:color w:val="5B9BD5" w:themeColor="accent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5B9BD5" w:themeColor="accent1"/>
      <w:sz w:val="3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aps/>
      <w:color w:val="5B9BD5" w:themeColor="accent1"/>
      <w:lang w:val="en-US" w:eastAsia="en-US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120" w:after="200" w:line="264" w:lineRule="auto"/>
    </w:pPr>
    <w:rPr>
      <w:rFonts w:cs="Times New Roman"/>
      <w:color w:val="595959" w:themeColor="text1" w:themeTint="A6"/>
      <w:sz w:val="20"/>
      <w:lang w:val="en-US" w:eastAsia="en-US"/>
    </w:rPr>
  </w:style>
  <w:style w:type="paragraph" w:customStyle="1" w:styleId="47195CAD86974339B6448B44975D26C5">
    <w:name w:val="47195CAD86974339B6448B44975D26C5"/>
  </w:style>
  <w:style w:type="paragraph" w:customStyle="1" w:styleId="25C8C64EDB6143DBB1CDEE799A6D73A8">
    <w:name w:val="25C8C64EDB6143DBB1CDEE799A6D73A8"/>
  </w:style>
  <w:style w:type="paragraph" w:customStyle="1" w:styleId="8839EA2E018D4E39BC99ACC0DF6534B5">
    <w:name w:val="8839EA2E018D4E39BC99ACC0DF6534B5"/>
  </w:style>
  <w:style w:type="paragraph" w:customStyle="1" w:styleId="F10E8FF324F1498693B81FC6297D3ED1">
    <w:name w:val="F10E8FF324F1498693B81FC6297D3E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SelectedStyle="\APA.XSL" StyleName="APA"/>
</file>

<file path=customXml/item2.xml><?xml version="1.0" encoding="utf-8"?>
<CoverPageProperties xmlns="http://schemas.microsoft.com/office/2006/coverPageProps">
  <PublishDate>2016-05-31T00:00:00</PublishDate>
  <Abstract/>
  <CompanyAddress/>
  <CompanyPhone/>
  <CompanyFax/>
  <CompanyEmail/>
</CoverPage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C570F9DAF62242B68723ED7B3BB138" ma:contentTypeVersion="0" ma:contentTypeDescription="Create a new document." ma:contentTypeScope="" ma:versionID="487d884b48c0d3a995938ab1b65f4b9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0838EC-5915-403D-B16C-F872310D289B}"/>
</file>

<file path=customXml/itemProps2.xml><?xml version="1.0" encoding="utf-8"?>
<ds:datastoreItem xmlns:ds="http://schemas.openxmlformats.org/officeDocument/2006/customXml" ds:itemID="{55AF091B-3C7A-41E3-B477-F2FDAA23CFDA}"/>
</file>

<file path=customXml/itemProps3.xml><?xml version="1.0" encoding="utf-8"?>
<ds:datastoreItem xmlns:ds="http://schemas.openxmlformats.org/officeDocument/2006/customXml" ds:itemID="{05387FE5-CC71-4D35-AB23-2108F3E5C9D6}"/>
</file>

<file path=customXml/itemProps4.xml><?xml version="1.0" encoding="utf-8"?>
<ds:datastoreItem xmlns:ds="http://schemas.openxmlformats.org/officeDocument/2006/customXml" ds:itemID="{4F642DB0-7218-4401-813D-1FACECB8B7D4}"/>
</file>

<file path=customXml/itemProps5.xml><?xml version="1.0" encoding="utf-8"?>
<ds:datastoreItem xmlns:ds="http://schemas.openxmlformats.org/officeDocument/2006/customXml" ds:itemID="{BB49DB6D-AD14-4432-9C0A-FE2CEAC6D022}"/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cover photo</Template>
  <TotalTime>51</TotalTime>
  <Pages>17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Developing Self-Directed Learning</vt:lpstr>
    </vt:vector>
  </TitlesOfParts>
  <Company/>
  <LinksUpToDate>false</LinksUpToDate>
  <CharactersWithSpaces>1741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Developing Self-Directed Learning</dc:title>
  <dc:subject>Students’ resource guide</dc:subject>
  <dc:creator>Learning Academy</dc:creator>
  <cp:keywords>D-SDL</cp:keywords>
  <cp:lastModifiedBy>Chee Wing Hong, Jonathan</cp:lastModifiedBy>
  <cp:revision>13</cp:revision>
  <cp:lastPrinted>2016-03-19T05:35:00Z</cp:lastPrinted>
  <dcterms:created xsi:type="dcterms:W3CDTF">2016-06-01T08:00:00Z</dcterms:created>
  <dcterms:modified xsi:type="dcterms:W3CDTF">2016-06-06T02:42:00Z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TC028350589991</vt:lpwstr>
  </property>
  <property fmtid="{D5CDD505-2E9C-101B-9397-08002B2CF9AE}" pid="3" name="ContentTypeId">
    <vt:lpwstr>0x01010081C570F9DAF62242B68723ED7B3BB138</vt:lpwstr>
  </property>
</Properties>
</file>